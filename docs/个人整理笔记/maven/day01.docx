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25"/>
        <w:rPr>
          <w:rFonts w:hint="eastAsia"/>
        </w:rPr>
      </w:pPr>
      <w:r>
        <w:t>M</w:t>
      </w:r>
      <w:r>
        <w:rPr>
          <w:rFonts w:hint="eastAsia"/>
        </w:rPr>
        <w:t>aven 基础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aven的Apache公司开源项目，是项目构建工具。用来依赖管理</w:t>
      </w:r>
    </w:p>
    <w:p>
      <w:pPr>
        <w:pStyle w:val="2"/>
        <w:rPr>
          <w:rFonts w:hint="eastAsia"/>
        </w:rPr>
      </w:pPr>
      <w:r>
        <w:rPr>
          <w:rFonts w:hint="eastAsia"/>
        </w:rPr>
        <w:t>maven的好处</w:t>
      </w:r>
    </w:p>
    <w:p>
      <w:pPr>
        <w:rPr>
          <w:rFonts w:hint="eastAsia"/>
        </w:rPr>
      </w:pPr>
      <w:r>
        <w:rPr>
          <w:rFonts w:hint="eastAsia"/>
        </w:rPr>
        <w:t>使用传统项目开发crm项目，项目大小：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3579495" cy="22078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8677" cy="220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同样的项目使用maven开发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3600450" cy="2257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同样的代码，实现功能都一样，maven项目如何做到的？可以初步推断maven项目中一定没有jar包。没有jar包的maven项目如何运行？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M</w:t>
      </w:r>
      <w:r>
        <w:rPr>
          <w:rFonts w:hint="eastAsia"/>
        </w:rPr>
        <w:t>aven项目找jar包过程</w:t>
      </w:r>
    </w:p>
    <w:p>
      <w:pPr>
        <w:rPr>
          <w:rFonts w:hint="eastAsia"/>
        </w:rPr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6564630" cy="2570480"/>
            <wp:effectExtent l="0" t="0" r="762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maven的好处如何实现</w:t>
      </w:r>
    </w:p>
    <w:p>
      <w:pPr>
        <w:rPr>
          <w:rFonts w:hint="eastAsia"/>
        </w:rPr>
      </w:pPr>
      <w:r>
        <w:rPr>
          <w:rFonts w:hint="eastAsia"/>
        </w:rPr>
        <w:t>maven的两大核心：</w:t>
      </w:r>
    </w:p>
    <w:p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  <w:color w:val="FF0000"/>
        </w:rPr>
        <w:t>依赖管理</w:t>
      </w:r>
      <w:r>
        <w:rPr>
          <w:rFonts w:hint="eastAsia"/>
        </w:rPr>
        <w:t>:对jar包管理过程</w:t>
      </w:r>
    </w:p>
    <w:p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  <w:color w:val="FF0000"/>
        </w:rPr>
        <w:t>项目构建</w:t>
      </w:r>
      <w:r>
        <w:rPr>
          <w:rFonts w:hint="eastAsia"/>
        </w:rPr>
        <w:t>：项目在编码完成后，对项目进行编译、测试、打包、部署等一系列的操作都通过</w:t>
      </w:r>
      <w:r>
        <w:rPr>
          <w:rFonts w:hint="eastAsia"/>
          <w:b/>
          <w:color w:val="FF0000"/>
        </w:rPr>
        <w:t>命令</w:t>
      </w:r>
      <w:r>
        <w:rPr>
          <w:rFonts w:hint="eastAsia"/>
        </w:rPr>
        <w:t>来实现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通过maven</w:t>
      </w:r>
      <w:r>
        <w:rPr>
          <w:rFonts w:hint="eastAsia"/>
          <w:color w:val="FF0000"/>
        </w:rPr>
        <w:t>命令</w:t>
      </w:r>
      <w:r>
        <w:rPr>
          <w:rFonts w:hint="eastAsia"/>
        </w:rPr>
        <w:t>将web项目发布到tomcat: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9467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maven安装、配置本地仓库</w:t>
      </w:r>
    </w:p>
    <w:p>
      <w:pPr>
        <w:rPr>
          <w:rFonts w:hint="eastAsia"/>
        </w:rPr>
      </w:pPr>
      <w:r>
        <w:rPr>
          <w:rFonts w:hint="eastAsia"/>
        </w:rPr>
        <w:t>maven程序安装前提：maven程序java开发，它的运行依赖jdk。</w:t>
      </w:r>
    </w:p>
    <w:p>
      <w:pPr>
        <w:pStyle w:val="3"/>
        <w:rPr>
          <w:rFonts w:hint="eastAsia"/>
        </w:rPr>
      </w:pPr>
      <w:r>
        <w:rPr>
          <w:rFonts w:hint="eastAsia"/>
        </w:rPr>
        <w:t>maven的下载安装</w:t>
      </w:r>
    </w:p>
    <w:p>
      <w:pPr>
        <w:rPr>
          <w:rFonts w:hint="eastAsia"/>
        </w:rPr>
      </w:pPr>
      <w:r>
        <w:rPr>
          <w:rFonts w:hint="eastAsia"/>
        </w:rPr>
        <w:t>1、找到资料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163449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2、解压到本地磁盘（解压目录不要有中文，空格）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244856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3、配置环境变量</w:t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dk环境变量：JAVA_HOME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3429000" cy="1381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将maven_home环境变量配置到path环境变量中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3505200" cy="1409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查询maven的版本信息：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11842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配置本地仓库</w:t>
      </w:r>
    </w:p>
    <w:p>
      <w:pPr>
        <w:rPr>
          <w:rFonts w:hint="eastAsia"/>
        </w:rPr>
      </w:pPr>
      <w:r>
        <w:rPr>
          <w:rFonts w:hint="eastAsia"/>
        </w:rPr>
        <w:t>仓库类型：</w:t>
      </w:r>
    </w:p>
    <w:p>
      <w:pPr>
        <w:rPr>
          <w:rFonts w:hint="eastAsia"/>
        </w:rPr>
      </w:pPr>
      <w:r>
        <w:rPr>
          <w:rFonts w:hint="eastAsia"/>
          <w:bdr w:val="single" w:color="auto" w:sz="4" w:space="0"/>
        </w:rPr>
        <w:drawing>
          <wp:inline distT="0" distB="0" distL="0" distR="0">
            <wp:extent cx="6573520" cy="413194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配置本地仓库：</w:t>
      </w:r>
    </w:p>
    <w:p>
      <w:pPr>
        <w:pStyle w:val="3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找到jar包仓库压缩包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29250" cy="2038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解压到本地磁盘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配置本地仓库：让maven程序知道仓库在哪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1765935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maven项目标准目录结构（记忆）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1962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对项目中文件进行细分：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4400550" cy="31337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maven的常用命令（应用）</w:t>
      </w:r>
    </w:p>
    <w:p>
      <w:pPr>
        <w:pStyle w:val="3"/>
        <w:rPr>
          <w:rFonts w:hint="eastAsia"/>
        </w:rPr>
      </w:pPr>
      <w:r>
        <w:rPr>
          <w:rFonts w:hint="eastAsia"/>
        </w:rPr>
        <w:t>clean:清理</w:t>
      </w:r>
    </w:p>
    <w:p>
      <w:pPr>
        <w:rPr>
          <w:rFonts w:hint="eastAsia"/>
        </w:rPr>
      </w:pPr>
      <w:r>
        <w:rPr>
          <w:rFonts w:hint="eastAsia"/>
        </w:rPr>
        <w:t>将项目根目录下target目录清理掉。</w:t>
      </w:r>
    </w:p>
    <w:p>
      <w:pPr>
        <w:pStyle w:val="3"/>
        <w:rPr>
          <w:rFonts w:hint="eastAsia"/>
        </w:rPr>
      </w:pPr>
      <w:r>
        <w:rPr>
          <w:rFonts w:hint="eastAsia"/>
        </w:rPr>
        <w:t>compile:编译</w:t>
      </w:r>
    </w:p>
    <w:p>
      <w:pPr>
        <w:rPr>
          <w:rFonts w:hint="eastAsia"/>
        </w:rPr>
      </w:pPr>
      <w:r>
        <w:rPr>
          <w:rFonts w:hint="eastAsia"/>
        </w:rPr>
        <w:t>将项目中.java文件编译为.class文件</w:t>
      </w:r>
    </w:p>
    <w:p>
      <w:pPr>
        <w:pStyle w:val="3"/>
        <w:rPr>
          <w:rFonts w:hint="eastAsia"/>
        </w:rPr>
      </w:pPr>
      <w:r>
        <w:rPr>
          <w:rFonts w:hint="eastAsia"/>
        </w:rPr>
        <w:t>test:单元测试</w:t>
      </w:r>
    </w:p>
    <w:p>
      <w:pPr>
        <w:rPr>
          <w:rFonts w:hint="eastAsia"/>
        </w:rPr>
      </w:pPr>
      <w:r>
        <w:rPr>
          <w:rFonts w:hint="eastAsia"/>
        </w:rPr>
        <w:t>单元测试类名有要求：XxxxTest.java</w:t>
      </w:r>
    </w:p>
    <w:p>
      <w:pPr>
        <w:rPr>
          <w:rFonts w:hint="eastAsia"/>
        </w:rPr>
      </w:pPr>
      <w:r>
        <w:rPr>
          <w:rFonts w:hint="eastAsia"/>
        </w:rPr>
        <w:t>将项目根目录下src/test/java目录下的单元测试类都会执行。</w:t>
      </w:r>
    </w:p>
    <w:p>
      <w:pPr>
        <w:pStyle w:val="3"/>
        <w:rPr>
          <w:rFonts w:hint="eastAsia"/>
        </w:rPr>
      </w:pPr>
      <w:r>
        <w:rPr>
          <w:rFonts w:hint="eastAsia"/>
        </w:rPr>
        <w:t>package:打包</w:t>
      </w:r>
    </w:p>
    <w:p>
      <w:pPr>
        <w:rPr>
          <w:rFonts w:hint="eastAsia"/>
        </w:rPr>
      </w:pPr>
      <w:r>
        <w:rPr>
          <w:rFonts w:hint="eastAsia"/>
        </w:rPr>
        <w:t>web project  ---- war包</w:t>
      </w:r>
    </w:p>
    <w:p>
      <w:pPr>
        <w:rPr>
          <w:rFonts w:hint="eastAsia"/>
        </w:rPr>
      </w:pPr>
      <w:r>
        <w:rPr>
          <w:rFonts w:hint="eastAsia"/>
        </w:rPr>
        <w:t>java project  -----jar包</w:t>
      </w:r>
    </w:p>
    <w:p>
      <w:pPr>
        <w:rPr>
          <w:rFonts w:hint="eastAsia"/>
        </w:rPr>
      </w:pPr>
      <w:r>
        <w:rPr>
          <w:rFonts w:hint="eastAsia"/>
        </w:rPr>
        <w:t>将项目打包，打包项目根目录下taget目录</w:t>
      </w:r>
    </w:p>
    <w:p>
      <w:pPr>
        <w:pStyle w:val="3"/>
        <w:rPr>
          <w:rFonts w:hint="eastAsia"/>
        </w:rPr>
      </w:pPr>
      <w:r>
        <w:rPr>
          <w:rFonts w:hint="eastAsia"/>
        </w:rPr>
        <w:t>install:安装</w:t>
      </w:r>
    </w:p>
    <w:p>
      <w:pPr>
        <w:rPr>
          <w:rFonts w:hint="eastAsia"/>
        </w:rPr>
      </w:pPr>
      <w:r>
        <w:rPr>
          <w:rFonts w:hint="eastAsia"/>
        </w:rPr>
        <w:t>解决本地多个项目公用一个jar包。</w:t>
      </w:r>
    </w:p>
    <w:p>
      <w:pPr>
        <w:rPr>
          <w:rFonts w:hint="eastAsia"/>
        </w:rPr>
      </w:pPr>
      <w:r>
        <w:rPr>
          <w:rFonts w:hint="eastAsia"/>
        </w:rPr>
        <w:t>打包到本地仓库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maven项目的生命周期（了解）</w:t>
      </w:r>
    </w:p>
    <w:p>
      <w:pPr>
        <w:rPr>
          <w:rFonts w:hint="eastAsia"/>
          <w:b/>
          <w:color w:val="FF0000"/>
        </w:rPr>
      </w:pPr>
      <w:r>
        <w:rPr>
          <w:rFonts w:hint="eastAsia"/>
        </w:rPr>
        <w:t>在maven中存在“三套”生命周期，每一套生命周期相互独立，互不影响。</w:t>
      </w:r>
      <w:r>
        <w:rPr>
          <w:rFonts w:hint="eastAsia"/>
          <w:b/>
          <w:color w:val="FF0000"/>
        </w:rPr>
        <w:t>在一套生命周期内，执行后面的命令前面操作会自动执行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C</w:t>
      </w:r>
      <w:r>
        <w:rPr>
          <w:rFonts w:hint="eastAsia"/>
        </w:rPr>
        <w:t>leanLifeCycle：清理生命周期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C</w:t>
      </w:r>
      <w:r>
        <w:rPr>
          <w:rFonts w:hint="eastAsia"/>
        </w:rPr>
        <w:t>lean</w:t>
      </w:r>
    </w:p>
    <w:p>
      <w:pPr>
        <w:rPr>
          <w:rFonts w:hint="eastAsia"/>
        </w:rPr>
      </w:pPr>
      <w:r>
        <w:rPr>
          <w:rFonts w:hint="eastAsia"/>
        </w:rPr>
        <w:t>defaultLifeCycle：默认生命周期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compile,test,package,install,deploy</w:t>
      </w:r>
    </w:p>
    <w:p>
      <w:pPr>
        <w:rPr>
          <w:rFonts w:hint="eastAsia"/>
        </w:rPr>
      </w:pPr>
      <w:r>
        <w:rPr>
          <w:rFonts w:hint="eastAsia"/>
        </w:rPr>
        <w:t>siteLifeCycle：站点生命周期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site</w:t>
      </w:r>
    </w:p>
    <w:p>
      <w:pPr>
        <w:pStyle w:val="3"/>
        <w:rPr>
          <w:rFonts w:hint="eastAsia"/>
        </w:rPr>
      </w:pPr>
      <w:r>
        <w:rPr>
          <w:rFonts w:hint="eastAsia"/>
        </w:rPr>
        <w:t>概念模型</w:t>
      </w:r>
    </w:p>
    <w:p>
      <w:pPr>
        <w:rPr>
          <w:rFonts w:hint="eastAsia"/>
        </w:rPr>
      </w:pPr>
      <w:r>
        <w:rPr>
          <w:rFonts w:hint="eastAsia"/>
        </w:rPr>
        <w:t>两个核心：</w:t>
      </w:r>
    </w:p>
    <w:p>
      <w:pPr>
        <w:rPr>
          <w:rFonts w:hint="eastAsia"/>
        </w:rPr>
      </w:pPr>
      <w:r>
        <w:rPr>
          <w:rFonts w:hint="eastAsia"/>
        </w:rPr>
        <w:t>**依赖管理：对jar包管理</w:t>
      </w:r>
    </w:p>
    <w:p>
      <w:pPr>
        <w:rPr>
          <w:rFonts w:hint="eastAsia"/>
        </w:rPr>
      </w:pPr>
      <w:r>
        <w:rPr>
          <w:rFonts w:hint="eastAsia"/>
        </w:rPr>
        <w:t>**项目构建：通过命令进行项目构建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28098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maven整合web项目案例</w:t>
      </w:r>
    </w:p>
    <w:p>
      <w:pPr>
        <w:pStyle w:val="3"/>
        <w:rPr>
          <w:rFonts w:hint="eastAsia"/>
        </w:rPr>
      </w:pPr>
      <w:r>
        <w:rPr>
          <w:rFonts w:hint="eastAsia"/>
        </w:rPr>
        <w:t>配置eclipse中maven环境</w:t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配置m2e插件，Mars2版本自带maven插件</w:t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需要配置maven程序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4089400" cy="282067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011" cy="28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配置userSetting:让eclipse知道maven仓库位置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4312285" cy="36055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2634" cy="360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构建索引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124450" cy="3981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aven整合servlet</w:t>
      </w:r>
    </w:p>
    <w:p>
      <w:pPr>
        <w:rPr>
          <w:rFonts w:hint="eastAsia"/>
        </w:rPr>
      </w:pPr>
      <w:r>
        <w:drawing>
          <wp:inline distT="0" distB="0" distL="0" distR="0">
            <wp:extent cx="3482975" cy="3260725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5615" cy="326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4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3848100" cy="28117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95" cy="281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861435" cy="2785745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1711" cy="27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创建好的web项目，错误：</w:t>
      </w: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web.xml缺失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2026920" cy="20129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6542" cy="20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jdk编译版本1.5，在pom.xml中添加插件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3838575" cy="19494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018" cy="19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创建servlet,serlvet编译报错，原因：缺失servlet-api-xx.jar包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3139440" cy="1151890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7220" cy="115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查找依赖</w:t>
      </w:r>
    </w:p>
    <w:p>
      <w:pPr>
        <w:rPr>
          <w:rFonts w:hint="eastAsia"/>
        </w:rPr>
      </w:pPr>
      <w:r>
        <w:rPr>
          <w:rFonts w:hint="eastAsia"/>
        </w:rPr>
        <w:t>注意：选择依赖选择[jar]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4556125" cy="2510155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548" cy="25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依赖范围（了解）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添加依赖范围：默认是compile</w:t>
      </w:r>
    </w:p>
    <w:p>
      <w:pPr>
        <w:rPr>
          <w:rFonts w:hint="eastAsia"/>
        </w:rPr>
      </w:pPr>
      <w:r>
        <w:t>P</w:t>
      </w:r>
      <w:r>
        <w:rPr>
          <w:rFonts w:hint="eastAsia"/>
        </w:rPr>
        <w:t>rovided: 运行部署到tomcat不在需要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如果将servlet-api.jar设置为compile,打包后包含serlvet-api.jar，war包部署到tomcat跟tomcat中存在servlet-api.jar包冲突。导致运行失败。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4059555" cy="193230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0121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解决：</w:t>
      </w:r>
    </w:p>
    <w:p>
      <w:pPr>
        <w:rPr>
          <w:rFonts w:hint="eastAsia"/>
        </w:rPr>
      </w:pPr>
      <w:r>
        <w:drawing>
          <wp:inline distT="0" distB="0" distL="0" distR="0">
            <wp:extent cx="3983355" cy="2621915"/>
            <wp:effectExtent l="0" t="0" r="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3438" cy="262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4601845" cy="2346325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2217" cy="23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总结：如果使用到tomcat自带jar包，将项目中依赖作用范围设置为：provided,其他可以默认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2657475" cy="7905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运行项目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26873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调试：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2969260"/>
            <wp:effectExtent l="0" t="0" r="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aven整合struts2</w:t>
      </w:r>
    </w:p>
    <w:p>
      <w:pPr>
        <w:rPr>
          <w:rFonts w:hint="eastAsia"/>
        </w:rPr>
      </w:pPr>
      <w:r>
        <w:rPr>
          <w:rFonts w:hint="eastAsia"/>
        </w:rPr>
        <w:t>1、通过工具生成web.xml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4582160" cy="2768600"/>
            <wp:effectExtent l="0" t="0" r="88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7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302958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2、添加struts2的依赖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核心包添加进来后依赖的包也会自动添加进来</w:t>
      </w:r>
      <w:r>
        <w:rPr>
          <w:rFonts w:hint="eastAsia"/>
          <w:lang w:eastAsia="zh-CN"/>
        </w:rPr>
        <w:t>）</w:t>
      </w:r>
    </w:p>
    <w:p>
      <w:pPr>
        <w:rPr>
          <w:rFonts w:hint="eastAsia"/>
        </w:rPr>
      </w:pPr>
      <w:r>
        <w:rPr>
          <w:rFonts w:hint="eastAsia"/>
        </w:rPr>
        <w:t>3、创建struts.xml</w:t>
      </w:r>
    </w:p>
    <w:p>
      <w:pPr>
        <w:rPr>
          <w:rFonts w:hint="eastAsia"/>
        </w:rPr>
      </w:pPr>
      <w:r>
        <w:rPr>
          <w:rFonts w:hint="eastAsia"/>
        </w:rPr>
        <w:t>4、创建action类</w:t>
      </w:r>
    </w:p>
    <w:p>
      <w:pPr>
        <w:rPr>
          <w:rFonts w:hint="eastAsia"/>
        </w:rPr>
      </w:pPr>
      <w:r>
        <w:rPr>
          <w:rFonts w:hint="eastAsia"/>
        </w:rPr>
        <w:t>5、在web.xml中配置struts2框架核心过滤器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.action和空白的请求才会被拦截到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p>
      <w:pPr>
        <w:rPr>
          <w:rFonts w:hint="eastAsia"/>
        </w:rPr>
      </w:pPr>
      <w:r>
        <w:rPr>
          <w:bdr w:val="single" w:color="auto" w:sz="4" w:space="0"/>
        </w:rPr>
        <w:drawing>
          <wp:inline distT="0" distB="0" distL="0" distR="0">
            <wp:extent cx="5486400" cy="1175385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编写action中方法</w:t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在struts.xml中配置</w:t>
      </w:r>
    </w:p>
    <w:p>
      <w:pPr>
        <w:pStyle w:val="2"/>
        <w:rPr>
          <w:rFonts w:hint="eastAsia"/>
        </w:rPr>
      </w:pPr>
      <w:r>
        <w:rPr>
          <w:rFonts w:hint="eastAsia"/>
        </w:rPr>
        <w:t>总结</w:t>
      </w:r>
    </w:p>
    <w:p>
      <w:pPr>
        <w:pStyle w:val="3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安装</w:t>
      </w:r>
    </w:p>
    <w:p>
      <w:pPr>
        <w:pStyle w:val="31"/>
        <w:numPr>
          <w:ilvl w:val="0"/>
          <w:numId w:val="5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aven标准的目录结构</w:t>
      </w:r>
    </w:p>
    <w:p>
      <w:pPr>
        <w:rPr>
          <w:rFonts w:hint="eastAsia"/>
        </w:rPr>
      </w:pPr>
      <w:r>
        <w:t>P</w:t>
      </w:r>
      <w:r>
        <w:rPr>
          <w:rFonts w:hint="eastAsia"/>
        </w:rPr>
        <w:t>rojectName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src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main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java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resources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[webapp/WEB-INF/web.xml]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T</w:t>
      </w:r>
      <w:r>
        <w:rPr>
          <w:rFonts w:hint="eastAsia"/>
        </w:rPr>
        <w:t>est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R</w:t>
      </w:r>
      <w:r>
        <w:rPr>
          <w:rFonts w:hint="eastAsia"/>
        </w:rPr>
        <w:t>esources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pom.xml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5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aven常用命令</w:t>
      </w:r>
    </w:p>
    <w:p>
      <w:pPr>
        <w:pStyle w:val="31"/>
        <w:numPr>
          <w:ilvl w:val="1"/>
          <w:numId w:val="5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lean</w:t>
      </w:r>
    </w:p>
    <w:p>
      <w:pPr>
        <w:pStyle w:val="31"/>
        <w:numPr>
          <w:ilvl w:val="1"/>
          <w:numId w:val="5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ompile</w:t>
      </w:r>
    </w:p>
    <w:p>
      <w:pPr>
        <w:pStyle w:val="31"/>
        <w:numPr>
          <w:ilvl w:val="1"/>
          <w:numId w:val="5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>est</w:t>
      </w:r>
    </w:p>
    <w:p>
      <w:pPr>
        <w:pStyle w:val="31"/>
        <w:numPr>
          <w:ilvl w:val="1"/>
          <w:numId w:val="5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>ackage:项目根目录target目录</w:t>
      </w:r>
    </w:p>
    <w:p>
      <w:pPr>
        <w:pStyle w:val="31"/>
        <w:numPr>
          <w:ilvl w:val="1"/>
          <w:numId w:val="5"/>
        </w:numPr>
        <w:ind w:firstLineChars="0"/>
        <w:rPr>
          <w:rFonts w:hint="eastAsia"/>
        </w:rPr>
      </w:pPr>
      <w:r>
        <w:t>I</w:t>
      </w:r>
      <w:r>
        <w:rPr>
          <w:rFonts w:hint="eastAsia"/>
        </w:rPr>
        <w:t>nstall：本地仓库</w:t>
      </w:r>
    </w:p>
    <w:p>
      <w:pPr>
        <w:pStyle w:val="3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使用eclipse开发maven项目</w:t>
      </w:r>
    </w:p>
    <w:p>
      <w:pPr>
        <w:pStyle w:val="31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区别：</w:t>
      </w:r>
    </w:p>
    <w:p>
      <w:pPr>
        <w:pStyle w:val="31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不在拷贝jar包</w:t>
      </w:r>
    </w:p>
    <w:p>
      <w:pPr>
        <w:pStyle w:val="31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项目目录结构不同</w:t>
      </w:r>
    </w:p>
    <w:p>
      <w:pPr>
        <w:pStyle w:val="31"/>
        <w:numPr>
          <w:ilvl w:val="0"/>
          <w:numId w:val="5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>om.xml:项目对象模型</w:t>
      </w:r>
    </w:p>
    <w:p>
      <w:pPr>
        <w:pStyle w:val="31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本项目的坐标信息</w:t>
      </w:r>
    </w:p>
    <w:p>
      <w:pPr>
        <w:pStyle w:val="31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本项目jdk编译版本的信息</w:t>
      </w:r>
    </w:p>
    <w:p>
      <w:pPr>
        <w:pStyle w:val="31"/>
        <w:numPr>
          <w:ilvl w:val="1"/>
          <w:numId w:val="5"/>
        </w:numPr>
        <w:ind w:firstLineChars="0"/>
      </w:pPr>
      <w:r>
        <w:rPr>
          <w:rFonts w:hint="eastAsia"/>
        </w:rPr>
        <w:t>本项目需要的依赖的坐标的信息</w:t>
      </w: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D476B0"/>
    <w:multiLevelType w:val="multilevel"/>
    <w:tmpl w:val="30D476B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C01CF3"/>
    <w:multiLevelType w:val="multilevel"/>
    <w:tmpl w:val="50C01CF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709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705B220E"/>
    <w:multiLevelType w:val="multilevel"/>
    <w:tmpl w:val="705B220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CF0E09"/>
    <w:multiLevelType w:val="multilevel"/>
    <w:tmpl w:val="73CF0E0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EC7"/>
    <w:rsid w:val="00000414"/>
    <w:rsid w:val="00000B25"/>
    <w:rsid w:val="00001DE9"/>
    <w:rsid w:val="0000209D"/>
    <w:rsid w:val="00002454"/>
    <w:rsid w:val="000025C0"/>
    <w:rsid w:val="00003226"/>
    <w:rsid w:val="000034C0"/>
    <w:rsid w:val="0000402B"/>
    <w:rsid w:val="00004768"/>
    <w:rsid w:val="00004F77"/>
    <w:rsid w:val="00004FAE"/>
    <w:rsid w:val="00005B03"/>
    <w:rsid w:val="00005E5D"/>
    <w:rsid w:val="00006466"/>
    <w:rsid w:val="0000662A"/>
    <w:rsid w:val="00010438"/>
    <w:rsid w:val="0001087C"/>
    <w:rsid w:val="0001158A"/>
    <w:rsid w:val="00012157"/>
    <w:rsid w:val="000124CE"/>
    <w:rsid w:val="00013BAF"/>
    <w:rsid w:val="00013D6F"/>
    <w:rsid w:val="00014F18"/>
    <w:rsid w:val="00015514"/>
    <w:rsid w:val="00015B13"/>
    <w:rsid w:val="00015FEB"/>
    <w:rsid w:val="000161A8"/>
    <w:rsid w:val="00016ED4"/>
    <w:rsid w:val="0001723A"/>
    <w:rsid w:val="000176C0"/>
    <w:rsid w:val="00017D7F"/>
    <w:rsid w:val="00021164"/>
    <w:rsid w:val="00021857"/>
    <w:rsid w:val="00021D27"/>
    <w:rsid w:val="000220D1"/>
    <w:rsid w:val="0002272E"/>
    <w:rsid w:val="0002278E"/>
    <w:rsid w:val="0002286F"/>
    <w:rsid w:val="0002395E"/>
    <w:rsid w:val="00023C6D"/>
    <w:rsid w:val="00023EC9"/>
    <w:rsid w:val="00023FAB"/>
    <w:rsid w:val="00024077"/>
    <w:rsid w:val="00024523"/>
    <w:rsid w:val="00024828"/>
    <w:rsid w:val="00024C2A"/>
    <w:rsid w:val="00025354"/>
    <w:rsid w:val="00026583"/>
    <w:rsid w:val="00026A47"/>
    <w:rsid w:val="0002724B"/>
    <w:rsid w:val="0002772E"/>
    <w:rsid w:val="00030293"/>
    <w:rsid w:val="0003097F"/>
    <w:rsid w:val="00030C08"/>
    <w:rsid w:val="000311E7"/>
    <w:rsid w:val="000314DF"/>
    <w:rsid w:val="0003150C"/>
    <w:rsid w:val="0003183C"/>
    <w:rsid w:val="00031CC2"/>
    <w:rsid w:val="00031E5F"/>
    <w:rsid w:val="000320B9"/>
    <w:rsid w:val="000327CA"/>
    <w:rsid w:val="000333E6"/>
    <w:rsid w:val="00033A95"/>
    <w:rsid w:val="00033E86"/>
    <w:rsid w:val="0003486E"/>
    <w:rsid w:val="00034E13"/>
    <w:rsid w:val="00035275"/>
    <w:rsid w:val="000353D0"/>
    <w:rsid w:val="000358D6"/>
    <w:rsid w:val="00035C12"/>
    <w:rsid w:val="00035D2D"/>
    <w:rsid w:val="0003675B"/>
    <w:rsid w:val="000405A8"/>
    <w:rsid w:val="000416C1"/>
    <w:rsid w:val="00042409"/>
    <w:rsid w:val="00043086"/>
    <w:rsid w:val="00044304"/>
    <w:rsid w:val="000444D2"/>
    <w:rsid w:val="000445D7"/>
    <w:rsid w:val="000459DF"/>
    <w:rsid w:val="00045E04"/>
    <w:rsid w:val="00046EA2"/>
    <w:rsid w:val="000475A9"/>
    <w:rsid w:val="00047D66"/>
    <w:rsid w:val="00050876"/>
    <w:rsid w:val="00050F38"/>
    <w:rsid w:val="00050F95"/>
    <w:rsid w:val="00051C2E"/>
    <w:rsid w:val="00054F73"/>
    <w:rsid w:val="000561FF"/>
    <w:rsid w:val="0005623A"/>
    <w:rsid w:val="000572CF"/>
    <w:rsid w:val="000601E1"/>
    <w:rsid w:val="000606E0"/>
    <w:rsid w:val="0006118A"/>
    <w:rsid w:val="00061758"/>
    <w:rsid w:val="00061794"/>
    <w:rsid w:val="00062364"/>
    <w:rsid w:val="00063068"/>
    <w:rsid w:val="00063446"/>
    <w:rsid w:val="00064C29"/>
    <w:rsid w:val="0006507C"/>
    <w:rsid w:val="00065925"/>
    <w:rsid w:val="00065B40"/>
    <w:rsid w:val="00065C0C"/>
    <w:rsid w:val="00066271"/>
    <w:rsid w:val="000662B4"/>
    <w:rsid w:val="00066323"/>
    <w:rsid w:val="000663F0"/>
    <w:rsid w:val="000667AB"/>
    <w:rsid w:val="00067091"/>
    <w:rsid w:val="00067230"/>
    <w:rsid w:val="00067546"/>
    <w:rsid w:val="000676B3"/>
    <w:rsid w:val="00067842"/>
    <w:rsid w:val="00067D07"/>
    <w:rsid w:val="000702B6"/>
    <w:rsid w:val="00071761"/>
    <w:rsid w:val="00071D33"/>
    <w:rsid w:val="00072353"/>
    <w:rsid w:val="00072D22"/>
    <w:rsid w:val="00072D4D"/>
    <w:rsid w:val="00073BF8"/>
    <w:rsid w:val="00073E90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2F19"/>
    <w:rsid w:val="00083C78"/>
    <w:rsid w:val="00083DFC"/>
    <w:rsid w:val="000846CE"/>
    <w:rsid w:val="00084ED2"/>
    <w:rsid w:val="00084F32"/>
    <w:rsid w:val="00086600"/>
    <w:rsid w:val="000874AA"/>
    <w:rsid w:val="0009029F"/>
    <w:rsid w:val="00090921"/>
    <w:rsid w:val="00090E99"/>
    <w:rsid w:val="000915B7"/>
    <w:rsid w:val="00092129"/>
    <w:rsid w:val="000930C4"/>
    <w:rsid w:val="00093562"/>
    <w:rsid w:val="0009365D"/>
    <w:rsid w:val="00093782"/>
    <w:rsid w:val="00093B47"/>
    <w:rsid w:val="00093C11"/>
    <w:rsid w:val="00094037"/>
    <w:rsid w:val="00094165"/>
    <w:rsid w:val="00094904"/>
    <w:rsid w:val="00096452"/>
    <w:rsid w:val="000A06AC"/>
    <w:rsid w:val="000A0A38"/>
    <w:rsid w:val="000A1141"/>
    <w:rsid w:val="000A12C2"/>
    <w:rsid w:val="000A1FDB"/>
    <w:rsid w:val="000A20EC"/>
    <w:rsid w:val="000A303B"/>
    <w:rsid w:val="000A3756"/>
    <w:rsid w:val="000A46F1"/>
    <w:rsid w:val="000A4DAC"/>
    <w:rsid w:val="000A5047"/>
    <w:rsid w:val="000A543A"/>
    <w:rsid w:val="000A5854"/>
    <w:rsid w:val="000A5A63"/>
    <w:rsid w:val="000A6096"/>
    <w:rsid w:val="000A70EA"/>
    <w:rsid w:val="000A71E9"/>
    <w:rsid w:val="000A7492"/>
    <w:rsid w:val="000B050A"/>
    <w:rsid w:val="000B0717"/>
    <w:rsid w:val="000B13CA"/>
    <w:rsid w:val="000B1999"/>
    <w:rsid w:val="000B1DC3"/>
    <w:rsid w:val="000B38F0"/>
    <w:rsid w:val="000B3B99"/>
    <w:rsid w:val="000B3C9F"/>
    <w:rsid w:val="000B3E4C"/>
    <w:rsid w:val="000B56B2"/>
    <w:rsid w:val="000B5BEF"/>
    <w:rsid w:val="000B5E65"/>
    <w:rsid w:val="000B6BBB"/>
    <w:rsid w:val="000C01A5"/>
    <w:rsid w:val="000C0BD6"/>
    <w:rsid w:val="000C2174"/>
    <w:rsid w:val="000C25E6"/>
    <w:rsid w:val="000C2A62"/>
    <w:rsid w:val="000C2B42"/>
    <w:rsid w:val="000C3A60"/>
    <w:rsid w:val="000C453E"/>
    <w:rsid w:val="000C49BA"/>
    <w:rsid w:val="000C4AD7"/>
    <w:rsid w:val="000C4B9B"/>
    <w:rsid w:val="000C5002"/>
    <w:rsid w:val="000C5590"/>
    <w:rsid w:val="000C5EA8"/>
    <w:rsid w:val="000C5F62"/>
    <w:rsid w:val="000C5FE9"/>
    <w:rsid w:val="000C6423"/>
    <w:rsid w:val="000C685A"/>
    <w:rsid w:val="000C6A11"/>
    <w:rsid w:val="000C6C81"/>
    <w:rsid w:val="000C75A4"/>
    <w:rsid w:val="000C7699"/>
    <w:rsid w:val="000D0812"/>
    <w:rsid w:val="000D0E68"/>
    <w:rsid w:val="000D129B"/>
    <w:rsid w:val="000D1490"/>
    <w:rsid w:val="000D161A"/>
    <w:rsid w:val="000D1CCC"/>
    <w:rsid w:val="000D1FA9"/>
    <w:rsid w:val="000D3026"/>
    <w:rsid w:val="000D30B1"/>
    <w:rsid w:val="000D32CA"/>
    <w:rsid w:val="000D3B01"/>
    <w:rsid w:val="000D3E0A"/>
    <w:rsid w:val="000D3E54"/>
    <w:rsid w:val="000D3EED"/>
    <w:rsid w:val="000D40DA"/>
    <w:rsid w:val="000D4144"/>
    <w:rsid w:val="000D440B"/>
    <w:rsid w:val="000D44C2"/>
    <w:rsid w:val="000D4C83"/>
    <w:rsid w:val="000D4CEC"/>
    <w:rsid w:val="000D57E8"/>
    <w:rsid w:val="000D691D"/>
    <w:rsid w:val="000D70C6"/>
    <w:rsid w:val="000D7367"/>
    <w:rsid w:val="000D7635"/>
    <w:rsid w:val="000E01C8"/>
    <w:rsid w:val="000E0D7D"/>
    <w:rsid w:val="000E0DC3"/>
    <w:rsid w:val="000E1326"/>
    <w:rsid w:val="000E1CBF"/>
    <w:rsid w:val="000E28DB"/>
    <w:rsid w:val="000E2D23"/>
    <w:rsid w:val="000E341D"/>
    <w:rsid w:val="000E3955"/>
    <w:rsid w:val="000E3AAA"/>
    <w:rsid w:val="000E3F06"/>
    <w:rsid w:val="000E4A7C"/>
    <w:rsid w:val="000E4BF4"/>
    <w:rsid w:val="000E53E6"/>
    <w:rsid w:val="000E626E"/>
    <w:rsid w:val="000E7D23"/>
    <w:rsid w:val="000F099C"/>
    <w:rsid w:val="000F0D23"/>
    <w:rsid w:val="000F1795"/>
    <w:rsid w:val="000F1DE1"/>
    <w:rsid w:val="000F2654"/>
    <w:rsid w:val="000F2AB2"/>
    <w:rsid w:val="000F3131"/>
    <w:rsid w:val="000F3ABC"/>
    <w:rsid w:val="000F3E92"/>
    <w:rsid w:val="000F478B"/>
    <w:rsid w:val="000F54A6"/>
    <w:rsid w:val="000F5547"/>
    <w:rsid w:val="000F5C50"/>
    <w:rsid w:val="000F5E46"/>
    <w:rsid w:val="000F6A91"/>
    <w:rsid w:val="000F6FD8"/>
    <w:rsid w:val="000F7C55"/>
    <w:rsid w:val="000F7E5F"/>
    <w:rsid w:val="00100190"/>
    <w:rsid w:val="0010048A"/>
    <w:rsid w:val="00100919"/>
    <w:rsid w:val="00101112"/>
    <w:rsid w:val="00101530"/>
    <w:rsid w:val="0010233E"/>
    <w:rsid w:val="001043A9"/>
    <w:rsid w:val="001051CB"/>
    <w:rsid w:val="00105511"/>
    <w:rsid w:val="00105546"/>
    <w:rsid w:val="001060F4"/>
    <w:rsid w:val="00106227"/>
    <w:rsid w:val="00106BB1"/>
    <w:rsid w:val="00106D7E"/>
    <w:rsid w:val="00107602"/>
    <w:rsid w:val="001107B4"/>
    <w:rsid w:val="001115DD"/>
    <w:rsid w:val="001121A3"/>
    <w:rsid w:val="00113378"/>
    <w:rsid w:val="001133B5"/>
    <w:rsid w:val="001141CE"/>
    <w:rsid w:val="00114681"/>
    <w:rsid w:val="00114B66"/>
    <w:rsid w:val="001158DC"/>
    <w:rsid w:val="00115A7A"/>
    <w:rsid w:val="00115F0A"/>
    <w:rsid w:val="001165A3"/>
    <w:rsid w:val="00117D2C"/>
    <w:rsid w:val="001208B5"/>
    <w:rsid w:val="00120F07"/>
    <w:rsid w:val="001211E2"/>
    <w:rsid w:val="00122F30"/>
    <w:rsid w:val="001230FD"/>
    <w:rsid w:val="0012393A"/>
    <w:rsid w:val="0012394C"/>
    <w:rsid w:val="00124A41"/>
    <w:rsid w:val="00125671"/>
    <w:rsid w:val="00125780"/>
    <w:rsid w:val="001265B5"/>
    <w:rsid w:val="00126C9D"/>
    <w:rsid w:val="00127431"/>
    <w:rsid w:val="001277D2"/>
    <w:rsid w:val="00127902"/>
    <w:rsid w:val="00131161"/>
    <w:rsid w:val="001313D7"/>
    <w:rsid w:val="00131591"/>
    <w:rsid w:val="00133DBE"/>
    <w:rsid w:val="001340EF"/>
    <w:rsid w:val="001347E4"/>
    <w:rsid w:val="00135087"/>
    <w:rsid w:val="00135268"/>
    <w:rsid w:val="00135377"/>
    <w:rsid w:val="0013553B"/>
    <w:rsid w:val="0013726F"/>
    <w:rsid w:val="001373D4"/>
    <w:rsid w:val="00137D7A"/>
    <w:rsid w:val="00140551"/>
    <w:rsid w:val="001416F0"/>
    <w:rsid w:val="0014384A"/>
    <w:rsid w:val="00143DBD"/>
    <w:rsid w:val="001445ED"/>
    <w:rsid w:val="00144890"/>
    <w:rsid w:val="00146415"/>
    <w:rsid w:val="00146F3D"/>
    <w:rsid w:val="001473FE"/>
    <w:rsid w:val="001500F1"/>
    <w:rsid w:val="00151114"/>
    <w:rsid w:val="00152685"/>
    <w:rsid w:val="001528DF"/>
    <w:rsid w:val="00152F44"/>
    <w:rsid w:val="001531A8"/>
    <w:rsid w:val="00153529"/>
    <w:rsid w:val="00153822"/>
    <w:rsid w:val="00153ECD"/>
    <w:rsid w:val="00154534"/>
    <w:rsid w:val="00154740"/>
    <w:rsid w:val="00155176"/>
    <w:rsid w:val="001552BB"/>
    <w:rsid w:val="001553AB"/>
    <w:rsid w:val="00156847"/>
    <w:rsid w:val="00157068"/>
    <w:rsid w:val="00157E2D"/>
    <w:rsid w:val="00160523"/>
    <w:rsid w:val="001618E5"/>
    <w:rsid w:val="0016233D"/>
    <w:rsid w:val="00162D06"/>
    <w:rsid w:val="001648EC"/>
    <w:rsid w:val="00165050"/>
    <w:rsid w:val="001657C3"/>
    <w:rsid w:val="0016651D"/>
    <w:rsid w:val="0016686C"/>
    <w:rsid w:val="00166D73"/>
    <w:rsid w:val="00167494"/>
    <w:rsid w:val="00170210"/>
    <w:rsid w:val="001704E4"/>
    <w:rsid w:val="00170AB7"/>
    <w:rsid w:val="001711A5"/>
    <w:rsid w:val="00171A53"/>
    <w:rsid w:val="00171CA8"/>
    <w:rsid w:val="001765C7"/>
    <w:rsid w:val="00176ECC"/>
    <w:rsid w:val="001771F6"/>
    <w:rsid w:val="0017762C"/>
    <w:rsid w:val="001801B7"/>
    <w:rsid w:val="0018020B"/>
    <w:rsid w:val="00181F07"/>
    <w:rsid w:val="00182991"/>
    <w:rsid w:val="001831C5"/>
    <w:rsid w:val="00183BEE"/>
    <w:rsid w:val="00184FC4"/>
    <w:rsid w:val="00186412"/>
    <w:rsid w:val="001867E9"/>
    <w:rsid w:val="00186F79"/>
    <w:rsid w:val="001903C6"/>
    <w:rsid w:val="001918C1"/>
    <w:rsid w:val="00192024"/>
    <w:rsid w:val="001923D2"/>
    <w:rsid w:val="001932D5"/>
    <w:rsid w:val="00193428"/>
    <w:rsid w:val="00193489"/>
    <w:rsid w:val="0019381F"/>
    <w:rsid w:val="001944BF"/>
    <w:rsid w:val="00194EC0"/>
    <w:rsid w:val="00196338"/>
    <w:rsid w:val="0019732E"/>
    <w:rsid w:val="00197848"/>
    <w:rsid w:val="00197CF8"/>
    <w:rsid w:val="001A056A"/>
    <w:rsid w:val="001A15B2"/>
    <w:rsid w:val="001A2DCB"/>
    <w:rsid w:val="001A2E28"/>
    <w:rsid w:val="001A3BE6"/>
    <w:rsid w:val="001A3E55"/>
    <w:rsid w:val="001A4399"/>
    <w:rsid w:val="001A472B"/>
    <w:rsid w:val="001A4759"/>
    <w:rsid w:val="001A53C5"/>
    <w:rsid w:val="001B065C"/>
    <w:rsid w:val="001B0A91"/>
    <w:rsid w:val="001B3DE0"/>
    <w:rsid w:val="001B4B14"/>
    <w:rsid w:val="001B506B"/>
    <w:rsid w:val="001B55F3"/>
    <w:rsid w:val="001B57CE"/>
    <w:rsid w:val="001B5A89"/>
    <w:rsid w:val="001B6147"/>
    <w:rsid w:val="001B636B"/>
    <w:rsid w:val="001B6522"/>
    <w:rsid w:val="001B6CFD"/>
    <w:rsid w:val="001B6F81"/>
    <w:rsid w:val="001B7E56"/>
    <w:rsid w:val="001C00EA"/>
    <w:rsid w:val="001C0359"/>
    <w:rsid w:val="001C0A0A"/>
    <w:rsid w:val="001C1134"/>
    <w:rsid w:val="001C181C"/>
    <w:rsid w:val="001C1857"/>
    <w:rsid w:val="001C1D4C"/>
    <w:rsid w:val="001C1E8F"/>
    <w:rsid w:val="001C1FFE"/>
    <w:rsid w:val="001C2AD6"/>
    <w:rsid w:val="001C3880"/>
    <w:rsid w:val="001C3C8D"/>
    <w:rsid w:val="001C3F80"/>
    <w:rsid w:val="001C419B"/>
    <w:rsid w:val="001C42B4"/>
    <w:rsid w:val="001C45A2"/>
    <w:rsid w:val="001C4E2E"/>
    <w:rsid w:val="001C4FDA"/>
    <w:rsid w:val="001C5B94"/>
    <w:rsid w:val="001C5D32"/>
    <w:rsid w:val="001C5DD5"/>
    <w:rsid w:val="001C70A2"/>
    <w:rsid w:val="001D0404"/>
    <w:rsid w:val="001D0B2F"/>
    <w:rsid w:val="001D0C31"/>
    <w:rsid w:val="001D0D63"/>
    <w:rsid w:val="001D0FA8"/>
    <w:rsid w:val="001D1965"/>
    <w:rsid w:val="001D1B96"/>
    <w:rsid w:val="001D1ED2"/>
    <w:rsid w:val="001D3667"/>
    <w:rsid w:val="001D38EA"/>
    <w:rsid w:val="001D3C7B"/>
    <w:rsid w:val="001D3F62"/>
    <w:rsid w:val="001D3FE7"/>
    <w:rsid w:val="001D42FC"/>
    <w:rsid w:val="001D54A3"/>
    <w:rsid w:val="001D57EE"/>
    <w:rsid w:val="001D5839"/>
    <w:rsid w:val="001D59B1"/>
    <w:rsid w:val="001D5D53"/>
    <w:rsid w:val="001D5D8C"/>
    <w:rsid w:val="001D5DC1"/>
    <w:rsid w:val="001D6174"/>
    <w:rsid w:val="001D6DE9"/>
    <w:rsid w:val="001D70BF"/>
    <w:rsid w:val="001D7187"/>
    <w:rsid w:val="001D7BDD"/>
    <w:rsid w:val="001D7EB2"/>
    <w:rsid w:val="001E0E3D"/>
    <w:rsid w:val="001E157D"/>
    <w:rsid w:val="001E16BF"/>
    <w:rsid w:val="001E206F"/>
    <w:rsid w:val="001E209A"/>
    <w:rsid w:val="001E3C8C"/>
    <w:rsid w:val="001E4782"/>
    <w:rsid w:val="001E4830"/>
    <w:rsid w:val="001E4A7B"/>
    <w:rsid w:val="001E4AFE"/>
    <w:rsid w:val="001E5759"/>
    <w:rsid w:val="001E5952"/>
    <w:rsid w:val="001E5BFD"/>
    <w:rsid w:val="001E62A1"/>
    <w:rsid w:val="001E69F5"/>
    <w:rsid w:val="001E6D7D"/>
    <w:rsid w:val="001E7B49"/>
    <w:rsid w:val="001F0562"/>
    <w:rsid w:val="001F08A8"/>
    <w:rsid w:val="001F0C26"/>
    <w:rsid w:val="001F14C0"/>
    <w:rsid w:val="001F17B8"/>
    <w:rsid w:val="001F2A11"/>
    <w:rsid w:val="001F313A"/>
    <w:rsid w:val="001F3158"/>
    <w:rsid w:val="001F3439"/>
    <w:rsid w:val="001F3E15"/>
    <w:rsid w:val="001F4EE6"/>
    <w:rsid w:val="001F4F38"/>
    <w:rsid w:val="001F547B"/>
    <w:rsid w:val="001F5C81"/>
    <w:rsid w:val="001F65CE"/>
    <w:rsid w:val="001F7562"/>
    <w:rsid w:val="001F7D13"/>
    <w:rsid w:val="00200579"/>
    <w:rsid w:val="00201550"/>
    <w:rsid w:val="002015B0"/>
    <w:rsid w:val="00201F10"/>
    <w:rsid w:val="00202CD3"/>
    <w:rsid w:val="002030CE"/>
    <w:rsid w:val="002035B9"/>
    <w:rsid w:val="0020393D"/>
    <w:rsid w:val="00203D10"/>
    <w:rsid w:val="0020475B"/>
    <w:rsid w:val="00205706"/>
    <w:rsid w:val="002061C5"/>
    <w:rsid w:val="002064C7"/>
    <w:rsid w:val="00207393"/>
    <w:rsid w:val="0020793F"/>
    <w:rsid w:val="002079DA"/>
    <w:rsid w:val="002100A3"/>
    <w:rsid w:val="00210CF0"/>
    <w:rsid w:val="002111E1"/>
    <w:rsid w:val="00211669"/>
    <w:rsid w:val="002144D9"/>
    <w:rsid w:val="00215196"/>
    <w:rsid w:val="00215355"/>
    <w:rsid w:val="002157B3"/>
    <w:rsid w:val="002162A7"/>
    <w:rsid w:val="00216562"/>
    <w:rsid w:val="00216845"/>
    <w:rsid w:val="002206E1"/>
    <w:rsid w:val="00221791"/>
    <w:rsid w:val="00221F98"/>
    <w:rsid w:val="002220DE"/>
    <w:rsid w:val="0022401F"/>
    <w:rsid w:val="00225151"/>
    <w:rsid w:val="00225436"/>
    <w:rsid w:val="00225EC0"/>
    <w:rsid w:val="00226933"/>
    <w:rsid w:val="00227617"/>
    <w:rsid w:val="00227A86"/>
    <w:rsid w:val="00227BDA"/>
    <w:rsid w:val="00227CD2"/>
    <w:rsid w:val="002302E7"/>
    <w:rsid w:val="00230997"/>
    <w:rsid w:val="0023175C"/>
    <w:rsid w:val="00233EBC"/>
    <w:rsid w:val="00234905"/>
    <w:rsid w:val="0023533D"/>
    <w:rsid w:val="00235444"/>
    <w:rsid w:val="00235E3C"/>
    <w:rsid w:val="00236217"/>
    <w:rsid w:val="0023653F"/>
    <w:rsid w:val="00237414"/>
    <w:rsid w:val="0023775C"/>
    <w:rsid w:val="0023781B"/>
    <w:rsid w:val="002410E4"/>
    <w:rsid w:val="0024158D"/>
    <w:rsid w:val="00242839"/>
    <w:rsid w:val="00242EF5"/>
    <w:rsid w:val="002442AB"/>
    <w:rsid w:val="002448B3"/>
    <w:rsid w:val="00246323"/>
    <w:rsid w:val="002464E5"/>
    <w:rsid w:val="00247866"/>
    <w:rsid w:val="00247B9A"/>
    <w:rsid w:val="00250C5C"/>
    <w:rsid w:val="00251972"/>
    <w:rsid w:val="00251E12"/>
    <w:rsid w:val="002528A5"/>
    <w:rsid w:val="00252F03"/>
    <w:rsid w:val="00253967"/>
    <w:rsid w:val="00253DD2"/>
    <w:rsid w:val="00254105"/>
    <w:rsid w:val="00254771"/>
    <w:rsid w:val="00255288"/>
    <w:rsid w:val="00255B7E"/>
    <w:rsid w:val="00256015"/>
    <w:rsid w:val="002579B3"/>
    <w:rsid w:val="0026041A"/>
    <w:rsid w:val="002635DA"/>
    <w:rsid w:val="00263720"/>
    <w:rsid w:val="00263F50"/>
    <w:rsid w:val="0026554C"/>
    <w:rsid w:val="002670BE"/>
    <w:rsid w:val="002678AF"/>
    <w:rsid w:val="00267B7F"/>
    <w:rsid w:val="00267DC2"/>
    <w:rsid w:val="00270633"/>
    <w:rsid w:val="002718CA"/>
    <w:rsid w:val="00271A02"/>
    <w:rsid w:val="002726E6"/>
    <w:rsid w:val="0027284E"/>
    <w:rsid w:val="00272AAA"/>
    <w:rsid w:val="00272CEA"/>
    <w:rsid w:val="00273A8D"/>
    <w:rsid w:val="00274184"/>
    <w:rsid w:val="00274369"/>
    <w:rsid w:val="002744C9"/>
    <w:rsid w:val="002753D5"/>
    <w:rsid w:val="002761DE"/>
    <w:rsid w:val="0027711E"/>
    <w:rsid w:val="002774C9"/>
    <w:rsid w:val="00280085"/>
    <w:rsid w:val="002810D5"/>
    <w:rsid w:val="002816DE"/>
    <w:rsid w:val="00281A43"/>
    <w:rsid w:val="00282219"/>
    <w:rsid w:val="00282E05"/>
    <w:rsid w:val="002836A3"/>
    <w:rsid w:val="002838AE"/>
    <w:rsid w:val="002838C7"/>
    <w:rsid w:val="002839F6"/>
    <w:rsid w:val="002840C0"/>
    <w:rsid w:val="00284DFA"/>
    <w:rsid w:val="0028558F"/>
    <w:rsid w:val="0028589A"/>
    <w:rsid w:val="00286B3A"/>
    <w:rsid w:val="00287245"/>
    <w:rsid w:val="002876AA"/>
    <w:rsid w:val="00290024"/>
    <w:rsid w:val="00290894"/>
    <w:rsid w:val="00291E9F"/>
    <w:rsid w:val="0029203B"/>
    <w:rsid w:val="00292802"/>
    <w:rsid w:val="002929B1"/>
    <w:rsid w:val="00292EAB"/>
    <w:rsid w:val="00292EC6"/>
    <w:rsid w:val="002930FE"/>
    <w:rsid w:val="0029366A"/>
    <w:rsid w:val="0029414E"/>
    <w:rsid w:val="00294F00"/>
    <w:rsid w:val="00295AA1"/>
    <w:rsid w:val="002960A5"/>
    <w:rsid w:val="00297BF5"/>
    <w:rsid w:val="002A00D5"/>
    <w:rsid w:val="002A2FA9"/>
    <w:rsid w:val="002A3C42"/>
    <w:rsid w:val="002A4F1C"/>
    <w:rsid w:val="002A5602"/>
    <w:rsid w:val="002A6421"/>
    <w:rsid w:val="002A6D83"/>
    <w:rsid w:val="002A7131"/>
    <w:rsid w:val="002A761E"/>
    <w:rsid w:val="002A7793"/>
    <w:rsid w:val="002B0435"/>
    <w:rsid w:val="002B0D41"/>
    <w:rsid w:val="002B1358"/>
    <w:rsid w:val="002B15F4"/>
    <w:rsid w:val="002B1B06"/>
    <w:rsid w:val="002B2206"/>
    <w:rsid w:val="002B22BE"/>
    <w:rsid w:val="002B2411"/>
    <w:rsid w:val="002B3035"/>
    <w:rsid w:val="002B427E"/>
    <w:rsid w:val="002B568E"/>
    <w:rsid w:val="002B5798"/>
    <w:rsid w:val="002B5A22"/>
    <w:rsid w:val="002B63E5"/>
    <w:rsid w:val="002B6833"/>
    <w:rsid w:val="002B791D"/>
    <w:rsid w:val="002B7AF5"/>
    <w:rsid w:val="002B7BB1"/>
    <w:rsid w:val="002C0113"/>
    <w:rsid w:val="002C0886"/>
    <w:rsid w:val="002C2283"/>
    <w:rsid w:val="002C3653"/>
    <w:rsid w:val="002C4620"/>
    <w:rsid w:val="002C5AB2"/>
    <w:rsid w:val="002C5EA4"/>
    <w:rsid w:val="002C7115"/>
    <w:rsid w:val="002C76F5"/>
    <w:rsid w:val="002C7978"/>
    <w:rsid w:val="002C7CBA"/>
    <w:rsid w:val="002D0A4A"/>
    <w:rsid w:val="002D1122"/>
    <w:rsid w:val="002D15C7"/>
    <w:rsid w:val="002D2157"/>
    <w:rsid w:val="002D229B"/>
    <w:rsid w:val="002D29E3"/>
    <w:rsid w:val="002D2CCB"/>
    <w:rsid w:val="002D2EC6"/>
    <w:rsid w:val="002D33A9"/>
    <w:rsid w:val="002D353B"/>
    <w:rsid w:val="002D386B"/>
    <w:rsid w:val="002D38EA"/>
    <w:rsid w:val="002D5238"/>
    <w:rsid w:val="002D5E88"/>
    <w:rsid w:val="002D6276"/>
    <w:rsid w:val="002D64A7"/>
    <w:rsid w:val="002D6947"/>
    <w:rsid w:val="002D7007"/>
    <w:rsid w:val="002D71DD"/>
    <w:rsid w:val="002D771E"/>
    <w:rsid w:val="002D7BD6"/>
    <w:rsid w:val="002D7CA3"/>
    <w:rsid w:val="002E045C"/>
    <w:rsid w:val="002E073E"/>
    <w:rsid w:val="002E14A2"/>
    <w:rsid w:val="002E28F5"/>
    <w:rsid w:val="002E2A5E"/>
    <w:rsid w:val="002E4AAF"/>
    <w:rsid w:val="002E52D1"/>
    <w:rsid w:val="002E53A6"/>
    <w:rsid w:val="002E59FB"/>
    <w:rsid w:val="002E5AD9"/>
    <w:rsid w:val="002E5CEF"/>
    <w:rsid w:val="002E6588"/>
    <w:rsid w:val="002E6960"/>
    <w:rsid w:val="002E6BDA"/>
    <w:rsid w:val="002E6D7C"/>
    <w:rsid w:val="002E7E88"/>
    <w:rsid w:val="002F0189"/>
    <w:rsid w:val="002F08E5"/>
    <w:rsid w:val="002F0A69"/>
    <w:rsid w:val="002F0EB1"/>
    <w:rsid w:val="002F14D2"/>
    <w:rsid w:val="002F1999"/>
    <w:rsid w:val="002F1BE8"/>
    <w:rsid w:val="002F1EC4"/>
    <w:rsid w:val="002F456A"/>
    <w:rsid w:val="002F4A67"/>
    <w:rsid w:val="002F5E88"/>
    <w:rsid w:val="002F62CC"/>
    <w:rsid w:val="002F6354"/>
    <w:rsid w:val="002F6F6E"/>
    <w:rsid w:val="002F6FDB"/>
    <w:rsid w:val="002F7094"/>
    <w:rsid w:val="002F75FA"/>
    <w:rsid w:val="0030009A"/>
    <w:rsid w:val="00300200"/>
    <w:rsid w:val="00300420"/>
    <w:rsid w:val="00301E12"/>
    <w:rsid w:val="00302039"/>
    <w:rsid w:val="003028C4"/>
    <w:rsid w:val="00302A36"/>
    <w:rsid w:val="00303204"/>
    <w:rsid w:val="00303488"/>
    <w:rsid w:val="00304867"/>
    <w:rsid w:val="0030538D"/>
    <w:rsid w:val="003058FB"/>
    <w:rsid w:val="00306611"/>
    <w:rsid w:val="00310316"/>
    <w:rsid w:val="00310EB6"/>
    <w:rsid w:val="00312DAD"/>
    <w:rsid w:val="003132C6"/>
    <w:rsid w:val="0031360F"/>
    <w:rsid w:val="00313717"/>
    <w:rsid w:val="003138F2"/>
    <w:rsid w:val="003139C8"/>
    <w:rsid w:val="00313D5F"/>
    <w:rsid w:val="00314525"/>
    <w:rsid w:val="00314822"/>
    <w:rsid w:val="0031534A"/>
    <w:rsid w:val="003154EA"/>
    <w:rsid w:val="00316419"/>
    <w:rsid w:val="003169D7"/>
    <w:rsid w:val="00316D0E"/>
    <w:rsid w:val="00317BAA"/>
    <w:rsid w:val="00320A0D"/>
    <w:rsid w:val="00320FB4"/>
    <w:rsid w:val="00322BB3"/>
    <w:rsid w:val="003251E5"/>
    <w:rsid w:val="003258D0"/>
    <w:rsid w:val="003264C8"/>
    <w:rsid w:val="00326508"/>
    <w:rsid w:val="00326AC4"/>
    <w:rsid w:val="00326B5A"/>
    <w:rsid w:val="00327409"/>
    <w:rsid w:val="003277F3"/>
    <w:rsid w:val="00327E68"/>
    <w:rsid w:val="003300A6"/>
    <w:rsid w:val="00330BE9"/>
    <w:rsid w:val="00330CF0"/>
    <w:rsid w:val="003313C6"/>
    <w:rsid w:val="00332095"/>
    <w:rsid w:val="003334CC"/>
    <w:rsid w:val="0033393E"/>
    <w:rsid w:val="00333F6D"/>
    <w:rsid w:val="00334A25"/>
    <w:rsid w:val="00334E42"/>
    <w:rsid w:val="0033551B"/>
    <w:rsid w:val="00335C62"/>
    <w:rsid w:val="003360BC"/>
    <w:rsid w:val="003375F9"/>
    <w:rsid w:val="00337D2E"/>
    <w:rsid w:val="00342240"/>
    <w:rsid w:val="00344E85"/>
    <w:rsid w:val="00344F01"/>
    <w:rsid w:val="003461C6"/>
    <w:rsid w:val="003462D0"/>
    <w:rsid w:val="00346FB9"/>
    <w:rsid w:val="003508BC"/>
    <w:rsid w:val="00350EBC"/>
    <w:rsid w:val="00350F59"/>
    <w:rsid w:val="003510DB"/>
    <w:rsid w:val="003513A6"/>
    <w:rsid w:val="00352092"/>
    <w:rsid w:val="00352860"/>
    <w:rsid w:val="00352869"/>
    <w:rsid w:val="00352C07"/>
    <w:rsid w:val="00352EAF"/>
    <w:rsid w:val="003539F4"/>
    <w:rsid w:val="00353D65"/>
    <w:rsid w:val="00353ED0"/>
    <w:rsid w:val="00353EE7"/>
    <w:rsid w:val="00354DD5"/>
    <w:rsid w:val="0035571B"/>
    <w:rsid w:val="00355F61"/>
    <w:rsid w:val="00356E29"/>
    <w:rsid w:val="00357535"/>
    <w:rsid w:val="00357BA4"/>
    <w:rsid w:val="003608AA"/>
    <w:rsid w:val="00361089"/>
    <w:rsid w:val="00361A3A"/>
    <w:rsid w:val="0036254E"/>
    <w:rsid w:val="0036310F"/>
    <w:rsid w:val="003635CB"/>
    <w:rsid w:val="003636F0"/>
    <w:rsid w:val="00363EE4"/>
    <w:rsid w:val="00364169"/>
    <w:rsid w:val="00365CE3"/>
    <w:rsid w:val="00366734"/>
    <w:rsid w:val="00366B06"/>
    <w:rsid w:val="00366DE3"/>
    <w:rsid w:val="003679CD"/>
    <w:rsid w:val="003701B1"/>
    <w:rsid w:val="003704CA"/>
    <w:rsid w:val="00370A84"/>
    <w:rsid w:val="0037335A"/>
    <w:rsid w:val="00373901"/>
    <w:rsid w:val="00374046"/>
    <w:rsid w:val="0037424A"/>
    <w:rsid w:val="003747BC"/>
    <w:rsid w:val="00374BFE"/>
    <w:rsid w:val="0037515E"/>
    <w:rsid w:val="0037583F"/>
    <w:rsid w:val="00375BFA"/>
    <w:rsid w:val="00375EDF"/>
    <w:rsid w:val="00375EE1"/>
    <w:rsid w:val="00376715"/>
    <w:rsid w:val="003767F9"/>
    <w:rsid w:val="003768F1"/>
    <w:rsid w:val="003770FC"/>
    <w:rsid w:val="00377619"/>
    <w:rsid w:val="00377716"/>
    <w:rsid w:val="0037797A"/>
    <w:rsid w:val="00377C19"/>
    <w:rsid w:val="00380017"/>
    <w:rsid w:val="003802AB"/>
    <w:rsid w:val="0038051E"/>
    <w:rsid w:val="00380F07"/>
    <w:rsid w:val="00380F7C"/>
    <w:rsid w:val="003816CB"/>
    <w:rsid w:val="00382043"/>
    <w:rsid w:val="0038215E"/>
    <w:rsid w:val="0038223A"/>
    <w:rsid w:val="0038257B"/>
    <w:rsid w:val="003835CC"/>
    <w:rsid w:val="003836E1"/>
    <w:rsid w:val="003841FF"/>
    <w:rsid w:val="0038492B"/>
    <w:rsid w:val="00385D26"/>
    <w:rsid w:val="003862AA"/>
    <w:rsid w:val="0038667D"/>
    <w:rsid w:val="00390B2B"/>
    <w:rsid w:val="00391216"/>
    <w:rsid w:val="00391250"/>
    <w:rsid w:val="00393760"/>
    <w:rsid w:val="00393ED3"/>
    <w:rsid w:val="00394562"/>
    <w:rsid w:val="0039466A"/>
    <w:rsid w:val="00395204"/>
    <w:rsid w:val="0039581E"/>
    <w:rsid w:val="003963BE"/>
    <w:rsid w:val="003969A2"/>
    <w:rsid w:val="0039712A"/>
    <w:rsid w:val="00397770"/>
    <w:rsid w:val="00397AFA"/>
    <w:rsid w:val="003A0A3B"/>
    <w:rsid w:val="003A1504"/>
    <w:rsid w:val="003A3848"/>
    <w:rsid w:val="003A3978"/>
    <w:rsid w:val="003A5BA9"/>
    <w:rsid w:val="003A6A46"/>
    <w:rsid w:val="003A71D5"/>
    <w:rsid w:val="003A76C9"/>
    <w:rsid w:val="003A777C"/>
    <w:rsid w:val="003A7F8F"/>
    <w:rsid w:val="003B0072"/>
    <w:rsid w:val="003B0752"/>
    <w:rsid w:val="003B0C0E"/>
    <w:rsid w:val="003B0CBD"/>
    <w:rsid w:val="003B1BC9"/>
    <w:rsid w:val="003B4813"/>
    <w:rsid w:val="003B4A52"/>
    <w:rsid w:val="003B4AEA"/>
    <w:rsid w:val="003B4CB5"/>
    <w:rsid w:val="003B60B4"/>
    <w:rsid w:val="003B64B9"/>
    <w:rsid w:val="003B77A6"/>
    <w:rsid w:val="003C0551"/>
    <w:rsid w:val="003C0720"/>
    <w:rsid w:val="003C09E8"/>
    <w:rsid w:val="003C10FC"/>
    <w:rsid w:val="003C1123"/>
    <w:rsid w:val="003C12A8"/>
    <w:rsid w:val="003C1494"/>
    <w:rsid w:val="003C1F76"/>
    <w:rsid w:val="003C2E9A"/>
    <w:rsid w:val="003C3296"/>
    <w:rsid w:val="003C376B"/>
    <w:rsid w:val="003C3B09"/>
    <w:rsid w:val="003C453F"/>
    <w:rsid w:val="003C4543"/>
    <w:rsid w:val="003C5FCE"/>
    <w:rsid w:val="003C689F"/>
    <w:rsid w:val="003C7289"/>
    <w:rsid w:val="003C72D1"/>
    <w:rsid w:val="003C79E9"/>
    <w:rsid w:val="003C7E75"/>
    <w:rsid w:val="003C7F8A"/>
    <w:rsid w:val="003D00D8"/>
    <w:rsid w:val="003D01A2"/>
    <w:rsid w:val="003D08F0"/>
    <w:rsid w:val="003D158A"/>
    <w:rsid w:val="003D1E83"/>
    <w:rsid w:val="003D1EEB"/>
    <w:rsid w:val="003D2DEA"/>
    <w:rsid w:val="003D3A31"/>
    <w:rsid w:val="003D3C42"/>
    <w:rsid w:val="003D4993"/>
    <w:rsid w:val="003D4E18"/>
    <w:rsid w:val="003D51C0"/>
    <w:rsid w:val="003D625C"/>
    <w:rsid w:val="003D65CE"/>
    <w:rsid w:val="003D7107"/>
    <w:rsid w:val="003E077D"/>
    <w:rsid w:val="003E0A44"/>
    <w:rsid w:val="003E0EB6"/>
    <w:rsid w:val="003E11EC"/>
    <w:rsid w:val="003E1A8E"/>
    <w:rsid w:val="003E1E92"/>
    <w:rsid w:val="003E1ED9"/>
    <w:rsid w:val="003E23EE"/>
    <w:rsid w:val="003E353B"/>
    <w:rsid w:val="003E3E10"/>
    <w:rsid w:val="003E469B"/>
    <w:rsid w:val="003E5A05"/>
    <w:rsid w:val="003E5B0F"/>
    <w:rsid w:val="003E5B6A"/>
    <w:rsid w:val="003E62F2"/>
    <w:rsid w:val="003E700B"/>
    <w:rsid w:val="003E76CE"/>
    <w:rsid w:val="003F02FB"/>
    <w:rsid w:val="003F07C3"/>
    <w:rsid w:val="003F0A8B"/>
    <w:rsid w:val="003F0F4F"/>
    <w:rsid w:val="003F2CF0"/>
    <w:rsid w:val="003F2FF2"/>
    <w:rsid w:val="003F33EB"/>
    <w:rsid w:val="003F39BB"/>
    <w:rsid w:val="003F4610"/>
    <w:rsid w:val="003F4E30"/>
    <w:rsid w:val="003F5BA1"/>
    <w:rsid w:val="003F70B1"/>
    <w:rsid w:val="003F7146"/>
    <w:rsid w:val="004002D3"/>
    <w:rsid w:val="004007C5"/>
    <w:rsid w:val="0040106C"/>
    <w:rsid w:val="004011FF"/>
    <w:rsid w:val="00401269"/>
    <w:rsid w:val="00401B84"/>
    <w:rsid w:val="004024D9"/>
    <w:rsid w:val="00402792"/>
    <w:rsid w:val="00402D65"/>
    <w:rsid w:val="0040343F"/>
    <w:rsid w:val="00403759"/>
    <w:rsid w:val="00404CCF"/>
    <w:rsid w:val="004051FF"/>
    <w:rsid w:val="00405509"/>
    <w:rsid w:val="00405B7B"/>
    <w:rsid w:val="00405BB9"/>
    <w:rsid w:val="00405BDE"/>
    <w:rsid w:val="00406B71"/>
    <w:rsid w:val="00406F20"/>
    <w:rsid w:val="00407B4E"/>
    <w:rsid w:val="00410BBB"/>
    <w:rsid w:val="00411F58"/>
    <w:rsid w:val="00412064"/>
    <w:rsid w:val="00412782"/>
    <w:rsid w:val="004131DA"/>
    <w:rsid w:val="00414D77"/>
    <w:rsid w:val="00415242"/>
    <w:rsid w:val="00415677"/>
    <w:rsid w:val="00415FB6"/>
    <w:rsid w:val="0041624C"/>
    <w:rsid w:val="0041696D"/>
    <w:rsid w:val="0041727F"/>
    <w:rsid w:val="00420039"/>
    <w:rsid w:val="00421C53"/>
    <w:rsid w:val="00422FB7"/>
    <w:rsid w:val="0042321C"/>
    <w:rsid w:val="00424F4C"/>
    <w:rsid w:val="00425005"/>
    <w:rsid w:val="00425C53"/>
    <w:rsid w:val="00425D2F"/>
    <w:rsid w:val="0042796B"/>
    <w:rsid w:val="00431FF7"/>
    <w:rsid w:val="0043228A"/>
    <w:rsid w:val="004334A1"/>
    <w:rsid w:val="00433704"/>
    <w:rsid w:val="00433967"/>
    <w:rsid w:val="004343E4"/>
    <w:rsid w:val="0043484A"/>
    <w:rsid w:val="0043491A"/>
    <w:rsid w:val="00434B9A"/>
    <w:rsid w:val="00435416"/>
    <w:rsid w:val="0043573F"/>
    <w:rsid w:val="00435B17"/>
    <w:rsid w:val="00435F8D"/>
    <w:rsid w:val="004360BE"/>
    <w:rsid w:val="00436536"/>
    <w:rsid w:val="0043674E"/>
    <w:rsid w:val="00436E16"/>
    <w:rsid w:val="00437E38"/>
    <w:rsid w:val="004400CD"/>
    <w:rsid w:val="004408C0"/>
    <w:rsid w:val="00441999"/>
    <w:rsid w:val="0044274C"/>
    <w:rsid w:val="00443F48"/>
    <w:rsid w:val="0044408A"/>
    <w:rsid w:val="00444630"/>
    <w:rsid w:val="004455FA"/>
    <w:rsid w:val="00446C50"/>
    <w:rsid w:val="00446DC5"/>
    <w:rsid w:val="004471D4"/>
    <w:rsid w:val="00447A76"/>
    <w:rsid w:val="00450378"/>
    <w:rsid w:val="00450BC2"/>
    <w:rsid w:val="00450DAE"/>
    <w:rsid w:val="0045263C"/>
    <w:rsid w:val="00452E9A"/>
    <w:rsid w:val="00453138"/>
    <w:rsid w:val="004539D0"/>
    <w:rsid w:val="00454F2F"/>
    <w:rsid w:val="004557E9"/>
    <w:rsid w:val="00455D97"/>
    <w:rsid w:val="00456BE3"/>
    <w:rsid w:val="00456D0C"/>
    <w:rsid w:val="00457033"/>
    <w:rsid w:val="004570BD"/>
    <w:rsid w:val="00457515"/>
    <w:rsid w:val="00457645"/>
    <w:rsid w:val="0046213F"/>
    <w:rsid w:val="0046313E"/>
    <w:rsid w:val="00463551"/>
    <w:rsid w:val="00463913"/>
    <w:rsid w:val="00463E6B"/>
    <w:rsid w:val="00466327"/>
    <w:rsid w:val="0046702C"/>
    <w:rsid w:val="00467983"/>
    <w:rsid w:val="00470B77"/>
    <w:rsid w:val="00470D00"/>
    <w:rsid w:val="00470E85"/>
    <w:rsid w:val="00471D0B"/>
    <w:rsid w:val="00472B02"/>
    <w:rsid w:val="004731EF"/>
    <w:rsid w:val="00473AC7"/>
    <w:rsid w:val="00473F68"/>
    <w:rsid w:val="00474064"/>
    <w:rsid w:val="004741DF"/>
    <w:rsid w:val="004744C7"/>
    <w:rsid w:val="004744EA"/>
    <w:rsid w:val="00474C1C"/>
    <w:rsid w:val="00476575"/>
    <w:rsid w:val="00476604"/>
    <w:rsid w:val="00476F65"/>
    <w:rsid w:val="0047751A"/>
    <w:rsid w:val="004776B5"/>
    <w:rsid w:val="00477B8C"/>
    <w:rsid w:val="00480510"/>
    <w:rsid w:val="00480B50"/>
    <w:rsid w:val="00480F7F"/>
    <w:rsid w:val="00481572"/>
    <w:rsid w:val="00481B23"/>
    <w:rsid w:val="00481C0E"/>
    <w:rsid w:val="004821A5"/>
    <w:rsid w:val="00482DD7"/>
    <w:rsid w:val="00482E14"/>
    <w:rsid w:val="00482F83"/>
    <w:rsid w:val="00483124"/>
    <w:rsid w:val="004831E4"/>
    <w:rsid w:val="0048338B"/>
    <w:rsid w:val="0048388C"/>
    <w:rsid w:val="0048470E"/>
    <w:rsid w:val="00485CD0"/>
    <w:rsid w:val="004902E1"/>
    <w:rsid w:val="0049075C"/>
    <w:rsid w:val="00490D65"/>
    <w:rsid w:val="00490EE8"/>
    <w:rsid w:val="00492C79"/>
    <w:rsid w:val="0049401F"/>
    <w:rsid w:val="004943CD"/>
    <w:rsid w:val="004944A3"/>
    <w:rsid w:val="00494FB1"/>
    <w:rsid w:val="004956A2"/>
    <w:rsid w:val="004A0BB4"/>
    <w:rsid w:val="004A1258"/>
    <w:rsid w:val="004A2095"/>
    <w:rsid w:val="004A35E1"/>
    <w:rsid w:val="004A43A6"/>
    <w:rsid w:val="004A4433"/>
    <w:rsid w:val="004A4AC9"/>
    <w:rsid w:val="004A4BD1"/>
    <w:rsid w:val="004A56A2"/>
    <w:rsid w:val="004A61B1"/>
    <w:rsid w:val="004A6E18"/>
    <w:rsid w:val="004A71BD"/>
    <w:rsid w:val="004A71CA"/>
    <w:rsid w:val="004B062C"/>
    <w:rsid w:val="004B08FF"/>
    <w:rsid w:val="004B0BEA"/>
    <w:rsid w:val="004B16B8"/>
    <w:rsid w:val="004B1A51"/>
    <w:rsid w:val="004B21BF"/>
    <w:rsid w:val="004B228D"/>
    <w:rsid w:val="004B304F"/>
    <w:rsid w:val="004B329D"/>
    <w:rsid w:val="004B3744"/>
    <w:rsid w:val="004B40C4"/>
    <w:rsid w:val="004B4F58"/>
    <w:rsid w:val="004B5284"/>
    <w:rsid w:val="004B529A"/>
    <w:rsid w:val="004B5719"/>
    <w:rsid w:val="004B5A1A"/>
    <w:rsid w:val="004B5F25"/>
    <w:rsid w:val="004B667F"/>
    <w:rsid w:val="004B6B49"/>
    <w:rsid w:val="004B6D74"/>
    <w:rsid w:val="004C0639"/>
    <w:rsid w:val="004C0766"/>
    <w:rsid w:val="004C1581"/>
    <w:rsid w:val="004C174F"/>
    <w:rsid w:val="004C18E8"/>
    <w:rsid w:val="004C1AA1"/>
    <w:rsid w:val="004C1BB2"/>
    <w:rsid w:val="004C1DC2"/>
    <w:rsid w:val="004C200C"/>
    <w:rsid w:val="004C2531"/>
    <w:rsid w:val="004C2CFF"/>
    <w:rsid w:val="004C34FD"/>
    <w:rsid w:val="004C353F"/>
    <w:rsid w:val="004C5646"/>
    <w:rsid w:val="004C58D0"/>
    <w:rsid w:val="004C5933"/>
    <w:rsid w:val="004C631C"/>
    <w:rsid w:val="004C6395"/>
    <w:rsid w:val="004D01F2"/>
    <w:rsid w:val="004D0A83"/>
    <w:rsid w:val="004D0E80"/>
    <w:rsid w:val="004D0FEA"/>
    <w:rsid w:val="004D111B"/>
    <w:rsid w:val="004D20F3"/>
    <w:rsid w:val="004D2610"/>
    <w:rsid w:val="004D3305"/>
    <w:rsid w:val="004D3880"/>
    <w:rsid w:val="004D3A2D"/>
    <w:rsid w:val="004D3EC4"/>
    <w:rsid w:val="004D3F61"/>
    <w:rsid w:val="004D46E3"/>
    <w:rsid w:val="004D4EFF"/>
    <w:rsid w:val="004D51CC"/>
    <w:rsid w:val="004D59A5"/>
    <w:rsid w:val="004D7458"/>
    <w:rsid w:val="004E031C"/>
    <w:rsid w:val="004E0377"/>
    <w:rsid w:val="004E0D5A"/>
    <w:rsid w:val="004E1B34"/>
    <w:rsid w:val="004E23B3"/>
    <w:rsid w:val="004E309B"/>
    <w:rsid w:val="004E345A"/>
    <w:rsid w:val="004E3A0C"/>
    <w:rsid w:val="004E4572"/>
    <w:rsid w:val="004E4B66"/>
    <w:rsid w:val="004E4C5B"/>
    <w:rsid w:val="004E4C6C"/>
    <w:rsid w:val="004E4FE8"/>
    <w:rsid w:val="004E5519"/>
    <w:rsid w:val="004E5550"/>
    <w:rsid w:val="004E61D0"/>
    <w:rsid w:val="004E6927"/>
    <w:rsid w:val="004E6F5F"/>
    <w:rsid w:val="004E7279"/>
    <w:rsid w:val="004E7ED7"/>
    <w:rsid w:val="004F03FE"/>
    <w:rsid w:val="004F0483"/>
    <w:rsid w:val="004F05A0"/>
    <w:rsid w:val="004F0FCE"/>
    <w:rsid w:val="004F11F9"/>
    <w:rsid w:val="004F1512"/>
    <w:rsid w:val="004F19FE"/>
    <w:rsid w:val="004F264D"/>
    <w:rsid w:val="004F34DC"/>
    <w:rsid w:val="004F4948"/>
    <w:rsid w:val="004F4CC4"/>
    <w:rsid w:val="004F4D18"/>
    <w:rsid w:val="004F503E"/>
    <w:rsid w:val="004F51B1"/>
    <w:rsid w:val="004F53C0"/>
    <w:rsid w:val="004F5E0F"/>
    <w:rsid w:val="004F60CD"/>
    <w:rsid w:val="004F69A0"/>
    <w:rsid w:val="004F6D98"/>
    <w:rsid w:val="004F747A"/>
    <w:rsid w:val="00500288"/>
    <w:rsid w:val="00500AA6"/>
    <w:rsid w:val="00501FD5"/>
    <w:rsid w:val="0050201C"/>
    <w:rsid w:val="005022D2"/>
    <w:rsid w:val="00502C89"/>
    <w:rsid w:val="00504043"/>
    <w:rsid w:val="00505B94"/>
    <w:rsid w:val="0050646F"/>
    <w:rsid w:val="005069AE"/>
    <w:rsid w:val="00507890"/>
    <w:rsid w:val="005115BE"/>
    <w:rsid w:val="0051175D"/>
    <w:rsid w:val="0051175E"/>
    <w:rsid w:val="00511AB4"/>
    <w:rsid w:val="00511C03"/>
    <w:rsid w:val="0051207A"/>
    <w:rsid w:val="0051285E"/>
    <w:rsid w:val="00512961"/>
    <w:rsid w:val="00512BDF"/>
    <w:rsid w:val="0051361C"/>
    <w:rsid w:val="00513818"/>
    <w:rsid w:val="00513825"/>
    <w:rsid w:val="00513A2F"/>
    <w:rsid w:val="00513C0F"/>
    <w:rsid w:val="00513E56"/>
    <w:rsid w:val="0051434D"/>
    <w:rsid w:val="005146CB"/>
    <w:rsid w:val="0051509A"/>
    <w:rsid w:val="005153FA"/>
    <w:rsid w:val="00515A42"/>
    <w:rsid w:val="00515C27"/>
    <w:rsid w:val="00516A07"/>
    <w:rsid w:val="00517210"/>
    <w:rsid w:val="00517E72"/>
    <w:rsid w:val="005202EB"/>
    <w:rsid w:val="00520710"/>
    <w:rsid w:val="005217A5"/>
    <w:rsid w:val="00521982"/>
    <w:rsid w:val="005219C8"/>
    <w:rsid w:val="00523224"/>
    <w:rsid w:val="005237B4"/>
    <w:rsid w:val="0052388B"/>
    <w:rsid w:val="005238E7"/>
    <w:rsid w:val="00523D24"/>
    <w:rsid w:val="0052437D"/>
    <w:rsid w:val="00524493"/>
    <w:rsid w:val="00524877"/>
    <w:rsid w:val="00524FE6"/>
    <w:rsid w:val="00525EFD"/>
    <w:rsid w:val="00525FD5"/>
    <w:rsid w:val="00526914"/>
    <w:rsid w:val="00526FC0"/>
    <w:rsid w:val="0052717A"/>
    <w:rsid w:val="00527D2C"/>
    <w:rsid w:val="00530295"/>
    <w:rsid w:val="00530A00"/>
    <w:rsid w:val="00530DE8"/>
    <w:rsid w:val="00531BEB"/>
    <w:rsid w:val="0053267D"/>
    <w:rsid w:val="00532A62"/>
    <w:rsid w:val="00532C7A"/>
    <w:rsid w:val="00532E41"/>
    <w:rsid w:val="0053472F"/>
    <w:rsid w:val="00534C1E"/>
    <w:rsid w:val="00534EFC"/>
    <w:rsid w:val="0053522A"/>
    <w:rsid w:val="00535A4A"/>
    <w:rsid w:val="005362BE"/>
    <w:rsid w:val="005363B1"/>
    <w:rsid w:val="00536AF0"/>
    <w:rsid w:val="00536EE8"/>
    <w:rsid w:val="00537BD0"/>
    <w:rsid w:val="00537E04"/>
    <w:rsid w:val="00541630"/>
    <w:rsid w:val="00541F75"/>
    <w:rsid w:val="00542954"/>
    <w:rsid w:val="00543E21"/>
    <w:rsid w:val="00544656"/>
    <w:rsid w:val="00544DC1"/>
    <w:rsid w:val="005450AD"/>
    <w:rsid w:val="00545504"/>
    <w:rsid w:val="00546285"/>
    <w:rsid w:val="005465FF"/>
    <w:rsid w:val="00546CD6"/>
    <w:rsid w:val="005475A5"/>
    <w:rsid w:val="00550B4E"/>
    <w:rsid w:val="00550C0D"/>
    <w:rsid w:val="00550C39"/>
    <w:rsid w:val="00550D57"/>
    <w:rsid w:val="00550F96"/>
    <w:rsid w:val="005515E8"/>
    <w:rsid w:val="005522C2"/>
    <w:rsid w:val="00552C06"/>
    <w:rsid w:val="00552CB2"/>
    <w:rsid w:val="00552FA2"/>
    <w:rsid w:val="005530F4"/>
    <w:rsid w:val="005532EC"/>
    <w:rsid w:val="0055332E"/>
    <w:rsid w:val="0055407C"/>
    <w:rsid w:val="005548B9"/>
    <w:rsid w:val="00554DA6"/>
    <w:rsid w:val="005550C1"/>
    <w:rsid w:val="00555ADA"/>
    <w:rsid w:val="0055709A"/>
    <w:rsid w:val="00557784"/>
    <w:rsid w:val="00557912"/>
    <w:rsid w:val="00557A4F"/>
    <w:rsid w:val="00557D9A"/>
    <w:rsid w:val="00557EF3"/>
    <w:rsid w:val="00560F43"/>
    <w:rsid w:val="00560FD4"/>
    <w:rsid w:val="00562BA5"/>
    <w:rsid w:val="00563EDE"/>
    <w:rsid w:val="00564435"/>
    <w:rsid w:val="005644E2"/>
    <w:rsid w:val="00564DF5"/>
    <w:rsid w:val="0056524A"/>
    <w:rsid w:val="00565275"/>
    <w:rsid w:val="0056529E"/>
    <w:rsid w:val="00566EDE"/>
    <w:rsid w:val="0056753D"/>
    <w:rsid w:val="00572047"/>
    <w:rsid w:val="0057284D"/>
    <w:rsid w:val="005735BE"/>
    <w:rsid w:val="00573E02"/>
    <w:rsid w:val="00574B5C"/>
    <w:rsid w:val="0057534E"/>
    <w:rsid w:val="005766D3"/>
    <w:rsid w:val="00576CBC"/>
    <w:rsid w:val="00576E77"/>
    <w:rsid w:val="00577258"/>
    <w:rsid w:val="00577704"/>
    <w:rsid w:val="00577AF2"/>
    <w:rsid w:val="00577B4A"/>
    <w:rsid w:val="00580001"/>
    <w:rsid w:val="0058013C"/>
    <w:rsid w:val="00580165"/>
    <w:rsid w:val="0058124E"/>
    <w:rsid w:val="005820D1"/>
    <w:rsid w:val="0058297D"/>
    <w:rsid w:val="00582D06"/>
    <w:rsid w:val="00582F10"/>
    <w:rsid w:val="0058333F"/>
    <w:rsid w:val="005837F6"/>
    <w:rsid w:val="00583B96"/>
    <w:rsid w:val="00585201"/>
    <w:rsid w:val="00585222"/>
    <w:rsid w:val="00585372"/>
    <w:rsid w:val="005907B0"/>
    <w:rsid w:val="00590E49"/>
    <w:rsid w:val="00590EA5"/>
    <w:rsid w:val="0059187A"/>
    <w:rsid w:val="0059226B"/>
    <w:rsid w:val="00592B1F"/>
    <w:rsid w:val="005935BA"/>
    <w:rsid w:val="005936A6"/>
    <w:rsid w:val="00593862"/>
    <w:rsid w:val="00593CB7"/>
    <w:rsid w:val="00594B04"/>
    <w:rsid w:val="0059564C"/>
    <w:rsid w:val="00595C22"/>
    <w:rsid w:val="0059605E"/>
    <w:rsid w:val="00596708"/>
    <w:rsid w:val="00596994"/>
    <w:rsid w:val="00596A84"/>
    <w:rsid w:val="00597053"/>
    <w:rsid w:val="005973B6"/>
    <w:rsid w:val="005A0A4C"/>
    <w:rsid w:val="005A15D0"/>
    <w:rsid w:val="005A1E86"/>
    <w:rsid w:val="005A27EA"/>
    <w:rsid w:val="005A2ADF"/>
    <w:rsid w:val="005A2BFF"/>
    <w:rsid w:val="005A40C6"/>
    <w:rsid w:val="005A44AD"/>
    <w:rsid w:val="005A470C"/>
    <w:rsid w:val="005A4712"/>
    <w:rsid w:val="005A5364"/>
    <w:rsid w:val="005A5CB9"/>
    <w:rsid w:val="005A756F"/>
    <w:rsid w:val="005A77A0"/>
    <w:rsid w:val="005A7B14"/>
    <w:rsid w:val="005B029C"/>
    <w:rsid w:val="005B07B4"/>
    <w:rsid w:val="005B096E"/>
    <w:rsid w:val="005B10FA"/>
    <w:rsid w:val="005B13B0"/>
    <w:rsid w:val="005B202C"/>
    <w:rsid w:val="005B3085"/>
    <w:rsid w:val="005B5074"/>
    <w:rsid w:val="005B53BC"/>
    <w:rsid w:val="005B56CC"/>
    <w:rsid w:val="005B5EFF"/>
    <w:rsid w:val="005B672C"/>
    <w:rsid w:val="005B6C34"/>
    <w:rsid w:val="005B6EC2"/>
    <w:rsid w:val="005B7981"/>
    <w:rsid w:val="005C04D8"/>
    <w:rsid w:val="005C2D76"/>
    <w:rsid w:val="005C2DEE"/>
    <w:rsid w:val="005C30A8"/>
    <w:rsid w:val="005C4174"/>
    <w:rsid w:val="005C43C8"/>
    <w:rsid w:val="005C485B"/>
    <w:rsid w:val="005C4F73"/>
    <w:rsid w:val="005C5631"/>
    <w:rsid w:val="005C56E6"/>
    <w:rsid w:val="005C57CB"/>
    <w:rsid w:val="005C57EC"/>
    <w:rsid w:val="005C64FD"/>
    <w:rsid w:val="005C6A7C"/>
    <w:rsid w:val="005C7358"/>
    <w:rsid w:val="005D0261"/>
    <w:rsid w:val="005D0BB0"/>
    <w:rsid w:val="005D0C33"/>
    <w:rsid w:val="005D14B4"/>
    <w:rsid w:val="005D1D9C"/>
    <w:rsid w:val="005D2324"/>
    <w:rsid w:val="005D2CC5"/>
    <w:rsid w:val="005D3A39"/>
    <w:rsid w:val="005D46FF"/>
    <w:rsid w:val="005D49E0"/>
    <w:rsid w:val="005D5079"/>
    <w:rsid w:val="005D5433"/>
    <w:rsid w:val="005D5768"/>
    <w:rsid w:val="005D604D"/>
    <w:rsid w:val="005D7C78"/>
    <w:rsid w:val="005E0296"/>
    <w:rsid w:val="005E0452"/>
    <w:rsid w:val="005E0FBA"/>
    <w:rsid w:val="005E0FDC"/>
    <w:rsid w:val="005E18AC"/>
    <w:rsid w:val="005E1C80"/>
    <w:rsid w:val="005E22AA"/>
    <w:rsid w:val="005E285C"/>
    <w:rsid w:val="005E2AFB"/>
    <w:rsid w:val="005E3847"/>
    <w:rsid w:val="005E3D50"/>
    <w:rsid w:val="005E3E2E"/>
    <w:rsid w:val="005E4294"/>
    <w:rsid w:val="005E5026"/>
    <w:rsid w:val="005E54EE"/>
    <w:rsid w:val="005E6947"/>
    <w:rsid w:val="005E6C49"/>
    <w:rsid w:val="005E74E5"/>
    <w:rsid w:val="005E76C1"/>
    <w:rsid w:val="005E7D58"/>
    <w:rsid w:val="005F0821"/>
    <w:rsid w:val="005F0834"/>
    <w:rsid w:val="005F09B3"/>
    <w:rsid w:val="005F29DD"/>
    <w:rsid w:val="005F2E39"/>
    <w:rsid w:val="005F312D"/>
    <w:rsid w:val="005F326C"/>
    <w:rsid w:val="005F37C6"/>
    <w:rsid w:val="005F3AC0"/>
    <w:rsid w:val="005F3B96"/>
    <w:rsid w:val="005F4B10"/>
    <w:rsid w:val="005F5A70"/>
    <w:rsid w:val="005F5AD5"/>
    <w:rsid w:val="005F5FF6"/>
    <w:rsid w:val="005F7734"/>
    <w:rsid w:val="006001E4"/>
    <w:rsid w:val="006009B0"/>
    <w:rsid w:val="00600DDF"/>
    <w:rsid w:val="006010A4"/>
    <w:rsid w:val="00601114"/>
    <w:rsid w:val="00602020"/>
    <w:rsid w:val="00602B5C"/>
    <w:rsid w:val="00603028"/>
    <w:rsid w:val="006038C0"/>
    <w:rsid w:val="006053F4"/>
    <w:rsid w:val="00605662"/>
    <w:rsid w:val="00606210"/>
    <w:rsid w:val="00607466"/>
    <w:rsid w:val="00607760"/>
    <w:rsid w:val="00607911"/>
    <w:rsid w:val="00607AB2"/>
    <w:rsid w:val="00610836"/>
    <w:rsid w:val="0061194E"/>
    <w:rsid w:val="00611D2D"/>
    <w:rsid w:val="006129BC"/>
    <w:rsid w:val="00612BD3"/>
    <w:rsid w:val="006141AD"/>
    <w:rsid w:val="006152FB"/>
    <w:rsid w:val="0061729F"/>
    <w:rsid w:val="00617CF8"/>
    <w:rsid w:val="006213EC"/>
    <w:rsid w:val="00621AAA"/>
    <w:rsid w:val="00621AD8"/>
    <w:rsid w:val="006225E1"/>
    <w:rsid w:val="00624AFD"/>
    <w:rsid w:val="00624B67"/>
    <w:rsid w:val="006254F9"/>
    <w:rsid w:val="00626358"/>
    <w:rsid w:val="0062793B"/>
    <w:rsid w:val="00627E74"/>
    <w:rsid w:val="0063061D"/>
    <w:rsid w:val="00630675"/>
    <w:rsid w:val="0063202D"/>
    <w:rsid w:val="00632B9F"/>
    <w:rsid w:val="006331AF"/>
    <w:rsid w:val="0063344A"/>
    <w:rsid w:val="00634D80"/>
    <w:rsid w:val="00634F2B"/>
    <w:rsid w:val="00635928"/>
    <w:rsid w:val="00636562"/>
    <w:rsid w:val="006370AE"/>
    <w:rsid w:val="006375A6"/>
    <w:rsid w:val="00637E35"/>
    <w:rsid w:val="00640641"/>
    <w:rsid w:val="0064140A"/>
    <w:rsid w:val="0064199C"/>
    <w:rsid w:val="00641AD2"/>
    <w:rsid w:val="00642319"/>
    <w:rsid w:val="006425E5"/>
    <w:rsid w:val="00642819"/>
    <w:rsid w:val="006430C4"/>
    <w:rsid w:val="0064575F"/>
    <w:rsid w:val="00646719"/>
    <w:rsid w:val="0064757F"/>
    <w:rsid w:val="0065039C"/>
    <w:rsid w:val="00650701"/>
    <w:rsid w:val="0065155A"/>
    <w:rsid w:val="00651651"/>
    <w:rsid w:val="0065197E"/>
    <w:rsid w:val="00652454"/>
    <w:rsid w:val="0065258D"/>
    <w:rsid w:val="00653B29"/>
    <w:rsid w:val="006541AC"/>
    <w:rsid w:val="006552C1"/>
    <w:rsid w:val="00656593"/>
    <w:rsid w:val="00656B0F"/>
    <w:rsid w:val="00657548"/>
    <w:rsid w:val="00662D19"/>
    <w:rsid w:val="006630E5"/>
    <w:rsid w:val="00663B9B"/>
    <w:rsid w:val="006641F7"/>
    <w:rsid w:val="00664323"/>
    <w:rsid w:val="006652BF"/>
    <w:rsid w:val="00665C8F"/>
    <w:rsid w:val="00665CE3"/>
    <w:rsid w:val="0066674C"/>
    <w:rsid w:val="006669BF"/>
    <w:rsid w:val="00666D3B"/>
    <w:rsid w:val="00667158"/>
    <w:rsid w:val="006675DE"/>
    <w:rsid w:val="00667DCB"/>
    <w:rsid w:val="00667F1E"/>
    <w:rsid w:val="00670264"/>
    <w:rsid w:val="00670387"/>
    <w:rsid w:val="00670469"/>
    <w:rsid w:val="006708AF"/>
    <w:rsid w:val="00670CB3"/>
    <w:rsid w:val="00670EA1"/>
    <w:rsid w:val="00671033"/>
    <w:rsid w:val="0067129C"/>
    <w:rsid w:val="00671ABD"/>
    <w:rsid w:val="00672292"/>
    <w:rsid w:val="006738FE"/>
    <w:rsid w:val="0067568C"/>
    <w:rsid w:val="00675BB1"/>
    <w:rsid w:val="006767E3"/>
    <w:rsid w:val="00676A6F"/>
    <w:rsid w:val="006776E4"/>
    <w:rsid w:val="00677FBB"/>
    <w:rsid w:val="00680BAB"/>
    <w:rsid w:val="00680D5F"/>
    <w:rsid w:val="00681B85"/>
    <w:rsid w:val="006824F7"/>
    <w:rsid w:val="006828DF"/>
    <w:rsid w:val="00682E40"/>
    <w:rsid w:val="00683071"/>
    <w:rsid w:val="006835EB"/>
    <w:rsid w:val="006841CA"/>
    <w:rsid w:val="00684A63"/>
    <w:rsid w:val="00685BF3"/>
    <w:rsid w:val="00685C87"/>
    <w:rsid w:val="006869FC"/>
    <w:rsid w:val="006878BF"/>
    <w:rsid w:val="006913D7"/>
    <w:rsid w:val="0069193D"/>
    <w:rsid w:val="00691D3A"/>
    <w:rsid w:val="00691DDC"/>
    <w:rsid w:val="006926DB"/>
    <w:rsid w:val="006930FF"/>
    <w:rsid w:val="00693177"/>
    <w:rsid w:val="00693ABF"/>
    <w:rsid w:val="00694731"/>
    <w:rsid w:val="00694CE1"/>
    <w:rsid w:val="0069570C"/>
    <w:rsid w:val="00696443"/>
    <w:rsid w:val="00696904"/>
    <w:rsid w:val="0069751F"/>
    <w:rsid w:val="006976AD"/>
    <w:rsid w:val="006A0D7D"/>
    <w:rsid w:val="006A0E1A"/>
    <w:rsid w:val="006A1494"/>
    <w:rsid w:val="006A211A"/>
    <w:rsid w:val="006A311F"/>
    <w:rsid w:val="006A405B"/>
    <w:rsid w:val="006A4E8F"/>
    <w:rsid w:val="006A526C"/>
    <w:rsid w:val="006A6380"/>
    <w:rsid w:val="006A6A1C"/>
    <w:rsid w:val="006A7E44"/>
    <w:rsid w:val="006B095D"/>
    <w:rsid w:val="006B0A67"/>
    <w:rsid w:val="006B1722"/>
    <w:rsid w:val="006B188B"/>
    <w:rsid w:val="006B2698"/>
    <w:rsid w:val="006B2FF2"/>
    <w:rsid w:val="006B3A2C"/>
    <w:rsid w:val="006B4156"/>
    <w:rsid w:val="006B4450"/>
    <w:rsid w:val="006B467B"/>
    <w:rsid w:val="006B4BE0"/>
    <w:rsid w:val="006B7357"/>
    <w:rsid w:val="006C00C9"/>
    <w:rsid w:val="006C019F"/>
    <w:rsid w:val="006C06D1"/>
    <w:rsid w:val="006C0A7B"/>
    <w:rsid w:val="006C0BF2"/>
    <w:rsid w:val="006C12A2"/>
    <w:rsid w:val="006C13A8"/>
    <w:rsid w:val="006C1453"/>
    <w:rsid w:val="006C1904"/>
    <w:rsid w:val="006C1C70"/>
    <w:rsid w:val="006C26C7"/>
    <w:rsid w:val="006C35D7"/>
    <w:rsid w:val="006C507A"/>
    <w:rsid w:val="006C58A9"/>
    <w:rsid w:val="006C6201"/>
    <w:rsid w:val="006C6CF3"/>
    <w:rsid w:val="006C7039"/>
    <w:rsid w:val="006C77C4"/>
    <w:rsid w:val="006D00E2"/>
    <w:rsid w:val="006D0207"/>
    <w:rsid w:val="006D03A9"/>
    <w:rsid w:val="006D0885"/>
    <w:rsid w:val="006D1019"/>
    <w:rsid w:val="006D114E"/>
    <w:rsid w:val="006D12DC"/>
    <w:rsid w:val="006D1ACD"/>
    <w:rsid w:val="006D1AE8"/>
    <w:rsid w:val="006D3899"/>
    <w:rsid w:val="006D3B0B"/>
    <w:rsid w:val="006D3CF4"/>
    <w:rsid w:val="006D41AA"/>
    <w:rsid w:val="006D5F00"/>
    <w:rsid w:val="006D608A"/>
    <w:rsid w:val="006D61B7"/>
    <w:rsid w:val="006D7102"/>
    <w:rsid w:val="006D7FE2"/>
    <w:rsid w:val="006E00FB"/>
    <w:rsid w:val="006E0B3E"/>
    <w:rsid w:val="006E0EAB"/>
    <w:rsid w:val="006E16C7"/>
    <w:rsid w:val="006E1A95"/>
    <w:rsid w:val="006E1BD4"/>
    <w:rsid w:val="006E1E55"/>
    <w:rsid w:val="006E23E3"/>
    <w:rsid w:val="006E27F2"/>
    <w:rsid w:val="006E2C59"/>
    <w:rsid w:val="006E3109"/>
    <w:rsid w:val="006E3315"/>
    <w:rsid w:val="006E3DDD"/>
    <w:rsid w:val="006E45E8"/>
    <w:rsid w:val="006E5679"/>
    <w:rsid w:val="006E5DD1"/>
    <w:rsid w:val="006E67D5"/>
    <w:rsid w:val="006E6909"/>
    <w:rsid w:val="006E696A"/>
    <w:rsid w:val="006E7898"/>
    <w:rsid w:val="006F0133"/>
    <w:rsid w:val="006F0DA5"/>
    <w:rsid w:val="006F0E12"/>
    <w:rsid w:val="006F2114"/>
    <w:rsid w:val="006F26A7"/>
    <w:rsid w:val="006F2AB9"/>
    <w:rsid w:val="006F2AC0"/>
    <w:rsid w:val="006F3627"/>
    <w:rsid w:val="006F39D8"/>
    <w:rsid w:val="006F3C90"/>
    <w:rsid w:val="006F3E4F"/>
    <w:rsid w:val="006F43D1"/>
    <w:rsid w:val="006F443D"/>
    <w:rsid w:val="006F4C42"/>
    <w:rsid w:val="006F4E95"/>
    <w:rsid w:val="006F536F"/>
    <w:rsid w:val="006F5618"/>
    <w:rsid w:val="006F6684"/>
    <w:rsid w:val="006F6742"/>
    <w:rsid w:val="006F7964"/>
    <w:rsid w:val="006F7BC7"/>
    <w:rsid w:val="00700172"/>
    <w:rsid w:val="00700567"/>
    <w:rsid w:val="00701667"/>
    <w:rsid w:val="00701AF9"/>
    <w:rsid w:val="007023D3"/>
    <w:rsid w:val="00702498"/>
    <w:rsid w:val="00702B6D"/>
    <w:rsid w:val="00703CEE"/>
    <w:rsid w:val="00704249"/>
    <w:rsid w:val="007045BC"/>
    <w:rsid w:val="00704B85"/>
    <w:rsid w:val="00705406"/>
    <w:rsid w:val="007067F2"/>
    <w:rsid w:val="0070739B"/>
    <w:rsid w:val="007107D3"/>
    <w:rsid w:val="007108A5"/>
    <w:rsid w:val="00711081"/>
    <w:rsid w:val="007110B4"/>
    <w:rsid w:val="0071199F"/>
    <w:rsid w:val="0071270F"/>
    <w:rsid w:val="00713A29"/>
    <w:rsid w:val="0071448D"/>
    <w:rsid w:val="00714CBE"/>
    <w:rsid w:val="00715126"/>
    <w:rsid w:val="0071539D"/>
    <w:rsid w:val="00717CC7"/>
    <w:rsid w:val="00717CFE"/>
    <w:rsid w:val="00717D1A"/>
    <w:rsid w:val="00717D1B"/>
    <w:rsid w:val="00722C62"/>
    <w:rsid w:val="007236E3"/>
    <w:rsid w:val="00723B19"/>
    <w:rsid w:val="00723B9D"/>
    <w:rsid w:val="00723DF5"/>
    <w:rsid w:val="00724630"/>
    <w:rsid w:val="00724734"/>
    <w:rsid w:val="00724A2A"/>
    <w:rsid w:val="007250B5"/>
    <w:rsid w:val="00725344"/>
    <w:rsid w:val="00725522"/>
    <w:rsid w:val="00725804"/>
    <w:rsid w:val="00725B8A"/>
    <w:rsid w:val="00726067"/>
    <w:rsid w:val="007261DB"/>
    <w:rsid w:val="00726DAD"/>
    <w:rsid w:val="00727670"/>
    <w:rsid w:val="00727761"/>
    <w:rsid w:val="00727BA6"/>
    <w:rsid w:val="00730434"/>
    <w:rsid w:val="00731A88"/>
    <w:rsid w:val="00731A9E"/>
    <w:rsid w:val="00731CBE"/>
    <w:rsid w:val="00731D3D"/>
    <w:rsid w:val="00732688"/>
    <w:rsid w:val="00732ACC"/>
    <w:rsid w:val="007334CB"/>
    <w:rsid w:val="0073433C"/>
    <w:rsid w:val="00734C2C"/>
    <w:rsid w:val="00735443"/>
    <w:rsid w:val="007357E0"/>
    <w:rsid w:val="00736FB0"/>
    <w:rsid w:val="00737082"/>
    <w:rsid w:val="007379AC"/>
    <w:rsid w:val="0074014C"/>
    <w:rsid w:val="00740EFB"/>
    <w:rsid w:val="00742F0B"/>
    <w:rsid w:val="0074366A"/>
    <w:rsid w:val="007442B2"/>
    <w:rsid w:val="00744AA4"/>
    <w:rsid w:val="007450A9"/>
    <w:rsid w:val="00745504"/>
    <w:rsid w:val="00745697"/>
    <w:rsid w:val="007459AA"/>
    <w:rsid w:val="00746242"/>
    <w:rsid w:val="00746D41"/>
    <w:rsid w:val="00746E69"/>
    <w:rsid w:val="007477AE"/>
    <w:rsid w:val="00747B49"/>
    <w:rsid w:val="00747CE8"/>
    <w:rsid w:val="00750935"/>
    <w:rsid w:val="00750F5B"/>
    <w:rsid w:val="007515B5"/>
    <w:rsid w:val="00751E8E"/>
    <w:rsid w:val="0075384A"/>
    <w:rsid w:val="00754040"/>
    <w:rsid w:val="007541B2"/>
    <w:rsid w:val="00754AEF"/>
    <w:rsid w:val="00754E77"/>
    <w:rsid w:val="0075525C"/>
    <w:rsid w:val="007569F6"/>
    <w:rsid w:val="00757552"/>
    <w:rsid w:val="007575F1"/>
    <w:rsid w:val="0076069B"/>
    <w:rsid w:val="00760D05"/>
    <w:rsid w:val="00760D61"/>
    <w:rsid w:val="00760FF0"/>
    <w:rsid w:val="00761501"/>
    <w:rsid w:val="007615CE"/>
    <w:rsid w:val="00761E69"/>
    <w:rsid w:val="00761EE5"/>
    <w:rsid w:val="00764988"/>
    <w:rsid w:val="00764F6B"/>
    <w:rsid w:val="00765080"/>
    <w:rsid w:val="007653CD"/>
    <w:rsid w:val="00765469"/>
    <w:rsid w:val="00765715"/>
    <w:rsid w:val="00765A95"/>
    <w:rsid w:val="00765AB1"/>
    <w:rsid w:val="007669AD"/>
    <w:rsid w:val="00770B68"/>
    <w:rsid w:val="00771500"/>
    <w:rsid w:val="0077215C"/>
    <w:rsid w:val="007726C6"/>
    <w:rsid w:val="007728E6"/>
    <w:rsid w:val="0077382F"/>
    <w:rsid w:val="0077483A"/>
    <w:rsid w:val="00774C08"/>
    <w:rsid w:val="007762B8"/>
    <w:rsid w:val="00776A65"/>
    <w:rsid w:val="00777CCD"/>
    <w:rsid w:val="00780D4F"/>
    <w:rsid w:val="00780DA7"/>
    <w:rsid w:val="0078151A"/>
    <w:rsid w:val="007820BA"/>
    <w:rsid w:val="007823F6"/>
    <w:rsid w:val="00782693"/>
    <w:rsid w:val="00782829"/>
    <w:rsid w:val="00782E72"/>
    <w:rsid w:val="007830AA"/>
    <w:rsid w:val="00783749"/>
    <w:rsid w:val="0078390D"/>
    <w:rsid w:val="00783D60"/>
    <w:rsid w:val="00785040"/>
    <w:rsid w:val="00785065"/>
    <w:rsid w:val="007857D8"/>
    <w:rsid w:val="00785909"/>
    <w:rsid w:val="00785E20"/>
    <w:rsid w:val="00786A1A"/>
    <w:rsid w:val="00786B28"/>
    <w:rsid w:val="007873CB"/>
    <w:rsid w:val="007879D5"/>
    <w:rsid w:val="00787E6D"/>
    <w:rsid w:val="00790966"/>
    <w:rsid w:val="007916F8"/>
    <w:rsid w:val="007917BB"/>
    <w:rsid w:val="00791A62"/>
    <w:rsid w:val="00791E0F"/>
    <w:rsid w:val="00792575"/>
    <w:rsid w:val="0079286D"/>
    <w:rsid w:val="00793F5E"/>
    <w:rsid w:val="00795C6B"/>
    <w:rsid w:val="00796111"/>
    <w:rsid w:val="00796A0C"/>
    <w:rsid w:val="00796ED8"/>
    <w:rsid w:val="0079719A"/>
    <w:rsid w:val="007972A2"/>
    <w:rsid w:val="007978CC"/>
    <w:rsid w:val="007A0908"/>
    <w:rsid w:val="007A1BC2"/>
    <w:rsid w:val="007A1EAF"/>
    <w:rsid w:val="007A3686"/>
    <w:rsid w:val="007A417C"/>
    <w:rsid w:val="007A472E"/>
    <w:rsid w:val="007A4FC5"/>
    <w:rsid w:val="007A504D"/>
    <w:rsid w:val="007A59E0"/>
    <w:rsid w:val="007A5EF0"/>
    <w:rsid w:val="007A6415"/>
    <w:rsid w:val="007A6842"/>
    <w:rsid w:val="007A68AF"/>
    <w:rsid w:val="007A71D0"/>
    <w:rsid w:val="007A7893"/>
    <w:rsid w:val="007A7932"/>
    <w:rsid w:val="007A7B87"/>
    <w:rsid w:val="007A7D51"/>
    <w:rsid w:val="007B03A2"/>
    <w:rsid w:val="007B1551"/>
    <w:rsid w:val="007B1DDC"/>
    <w:rsid w:val="007B2014"/>
    <w:rsid w:val="007B288B"/>
    <w:rsid w:val="007B397C"/>
    <w:rsid w:val="007B3E4A"/>
    <w:rsid w:val="007B3EBB"/>
    <w:rsid w:val="007B470A"/>
    <w:rsid w:val="007B56EC"/>
    <w:rsid w:val="007B5CD3"/>
    <w:rsid w:val="007B6897"/>
    <w:rsid w:val="007B6F83"/>
    <w:rsid w:val="007B71E6"/>
    <w:rsid w:val="007B7F55"/>
    <w:rsid w:val="007C019D"/>
    <w:rsid w:val="007C067A"/>
    <w:rsid w:val="007C0F2F"/>
    <w:rsid w:val="007C0F38"/>
    <w:rsid w:val="007C14E5"/>
    <w:rsid w:val="007C1D24"/>
    <w:rsid w:val="007C20DA"/>
    <w:rsid w:val="007C248E"/>
    <w:rsid w:val="007C349A"/>
    <w:rsid w:val="007C3CFD"/>
    <w:rsid w:val="007C6CC1"/>
    <w:rsid w:val="007C6E6A"/>
    <w:rsid w:val="007C77FA"/>
    <w:rsid w:val="007D04AA"/>
    <w:rsid w:val="007D0C32"/>
    <w:rsid w:val="007D1123"/>
    <w:rsid w:val="007D1362"/>
    <w:rsid w:val="007D25D4"/>
    <w:rsid w:val="007D265D"/>
    <w:rsid w:val="007D2B5C"/>
    <w:rsid w:val="007D3CA5"/>
    <w:rsid w:val="007D3F8E"/>
    <w:rsid w:val="007D3FB5"/>
    <w:rsid w:val="007D4E53"/>
    <w:rsid w:val="007D51A8"/>
    <w:rsid w:val="007D5E9E"/>
    <w:rsid w:val="007D650B"/>
    <w:rsid w:val="007D675B"/>
    <w:rsid w:val="007D69BE"/>
    <w:rsid w:val="007D7784"/>
    <w:rsid w:val="007D7AE0"/>
    <w:rsid w:val="007D7C5B"/>
    <w:rsid w:val="007D7FB1"/>
    <w:rsid w:val="007E0B25"/>
    <w:rsid w:val="007E0FFE"/>
    <w:rsid w:val="007E1933"/>
    <w:rsid w:val="007E2BA5"/>
    <w:rsid w:val="007E2BE7"/>
    <w:rsid w:val="007E3AFF"/>
    <w:rsid w:val="007E3C70"/>
    <w:rsid w:val="007E4100"/>
    <w:rsid w:val="007E551D"/>
    <w:rsid w:val="007E5946"/>
    <w:rsid w:val="007E5980"/>
    <w:rsid w:val="007E5A09"/>
    <w:rsid w:val="007E5B30"/>
    <w:rsid w:val="007E626D"/>
    <w:rsid w:val="007E628B"/>
    <w:rsid w:val="007E654C"/>
    <w:rsid w:val="007E65ED"/>
    <w:rsid w:val="007E6878"/>
    <w:rsid w:val="007E6C32"/>
    <w:rsid w:val="007E7493"/>
    <w:rsid w:val="007F10A7"/>
    <w:rsid w:val="007F11C7"/>
    <w:rsid w:val="007F15AD"/>
    <w:rsid w:val="007F1BCF"/>
    <w:rsid w:val="007F1E9C"/>
    <w:rsid w:val="007F28A0"/>
    <w:rsid w:val="007F2ED0"/>
    <w:rsid w:val="007F31F4"/>
    <w:rsid w:val="007F3C00"/>
    <w:rsid w:val="007F4A2A"/>
    <w:rsid w:val="007F5BC9"/>
    <w:rsid w:val="007F6F9D"/>
    <w:rsid w:val="007F72F0"/>
    <w:rsid w:val="007F77D7"/>
    <w:rsid w:val="007F7D6A"/>
    <w:rsid w:val="00800816"/>
    <w:rsid w:val="00800964"/>
    <w:rsid w:val="008015A6"/>
    <w:rsid w:val="0080164E"/>
    <w:rsid w:val="00801DA4"/>
    <w:rsid w:val="00802CB1"/>
    <w:rsid w:val="00803311"/>
    <w:rsid w:val="008037E1"/>
    <w:rsid w:val="00803D24"/>
    <w:rsid w:val="00803FE9"/>
    <w:rsid w:val="0080420B"/>
    <w:rsid w:val="00805002"/>
    <w:rsid w:val="008064ED"/>
    <w:rsid w:val="00806C6C"/>
    <w:rsid w:val="008076EC"/>
    <w:rsid w:val="00810F1E"/>
    <w:rsid w:val="008114F5"/>
    <w:rsid w:val="00811CAF"/>
    <w:rsid w:val="00811D88"/>
    <w:rsid w:val="00811FCC"/>
    <w:rsid w:val="00812AA8"/>
    <w:rsid w:val="008134EE"/>
    <w:rsid w:val="00814113"/>
    <w:rsid w:val="00815D03"/>
    <w:rsid w:val="008175B6"/>
    <w:rsid w:val="008175FA"/>
    <w:rsid w:val="00817609"/>
    <w:rsid w:val="0082009A"/>
    <w:rsid w:val="0082056B"/>
    <w:rsid w:val="00821A47"/>
    <w:rsid w:val="0082229E"/>
    <w:rsid w:val="008235DB"/>
    <w:rsid w:val="00823A98"/>
    <w:rsid w:val="00823D22"/>
    <w:rsid w:val="00823ED4"/>
    <w:rsid w:val="00823ED6"/>
    <w:rsid w:val="0082480D"/>
    <w:rsid w:val="00825151"/>
    <w:rsid w:val="008252CB"/>
    <w:rsid w:val="0082593A"/>
    <w:rsid w:val="00825F01"/>
    <w:rsid w:val="008269B2"/>
    <w:rsid w:val="008275F2"/>
    <w:rsid w:val="00827C0B"/>
    <w:rsid w:val="00827F76"/>
    <w:rsid w:val="008300E6"/>
    <w:rsid w:val="008306D1"/>
    <w:rsid w:val="00830995"/>
    <w:rsid w:val="00830ABD"/>
    <w:rsid w:val="008326A9"/>
    <w:rsid w:val="00833392"/>
    <w:rsid w:val="00833593"/>
    <w:rsid w:val="008335FF"/>
    <w:rsid w:val="008336F1"/>
    <w:rsid w:val="0083376A"/>
    <w:rsid w:val="00835B06"/>
    <w:rsid w:val="0083655E"/>
    <w:rsid w:val="00836B64"/>
    <w:rsid w:val="008379CD"/>
    <w:rsid w:val="0084043C"/>
    <w:rsid w:val="008404D7"/>
    <w:rsid w:val="00840CCF"/>
    <w:rsid w:val="00841995"/>
    <w:rsid w:val="00841AA0"/>
    <w:rsid w:val="00841EE0"/>
    <w:rsid w:val="0084216C"/>
    <w:rsid w:val="0084352A"/>
    <w:rsid w:val="008456E9"/>
    <w:rsid w:val="00847BC6"/>
    <w:rsid w:val="00850701"/>
    <w:rsid w:val="008507C5"/>
    <w:rsid w:val="008508EF"/>
    <w:rsid w:val="0085182E"/>
    <w:rsid w:val="00851A07"/>
    <w:rsid w:val="0085230F"/>
    <w:rsid w:val="00852686"/>
    <w:rsid w:val="00852821"/>
    <w:rsid w:val="00852EF5"/>
    <w:rsid w:val="00853E1D"/>
    <w:rsid w:val="00854BE7"/>
    <w:rsid w:val="00855901"/>
    <w:rsid w:val="00855F34"/>
    <w:rsid w:val="00856CED"/>
    <w:rsid w:val="00856E0D"/>
    <w:rsid w:val="00856F61"/>
    <w:rsid w:val="00857069"/>
    <w:rsid w:val="008573C6"/>
    <w:rsid w:val="008575AF"/>
    <w:rsid w:val="00857A46"/>
    <w:rsid w:val="00860215"/>
    <w:rsid w:val="00860595"/>
    <w:rsid w:val="008606A9"/>
    <w:rsid w:val="00861294"/>
    <w:rsid w:val="00861621"/>
    <w:rsid w:val="008628AD"/>
    <w:rsid w:val="00863A1A"/>
    <w:rsid w:val="00864D84"/>
    <w:rsid w:val="008653EF"/>
    <w:rsid w:val="00865430"/>
    <w:rsid w:val="00865BA3"/>
    <w:rsid w:val="00865F89"/>
    <w:rsid w:val="0086639D"/>
    <w:rsid w:val="008703B9"/>
    <w:rsid w:val="00870D73"/>
    <w:rsid w:val="00870E57"/>
    <w:rsid w:val="00870EC7"/>
    <w:rsid w:val="00870ED7"/>
    <w:rsid w:val="008711D7"/>
    <w:rsid w:val="008713DD"/>
    <w:rsid w:val="008744B3"/>
    <w:rsid w:val="008751E0"/>
    <w:rsid w:val="00876044"/>
    <w:rsid w:val="0087618E"/>
    <w:rsid w:val="00876F3D"/>
    <w:rsid w:val="00877CD5"/>
    <w:rsid w:val="00877F30"/>
    <w:rsid w:val="0088034C"/>
    <w:rsid w:val="008808D1"/>
    <w:rsid w:val="0088091B"/>
    <w:rsid w:val="00880A69"/>
    <w:rsid w:val="00880B1E"/>
    <w:rsid w:val="00880C49"/>
    <w:rsid w:val="0088420D"/>
    <w:rsid w:val="00884728"/>
    <w:rsid w:val="008858E7"/>
    <w:rsid w:val="00886ACC"/>
    <w:rsid w:val="00887064"/>
    <w:rsid w:val="0088718F"/>
    <w:rsid w:val="00887BC9"/>
    <w:rsid w:val="00891687"/>
    <w:rsid w:val="008919FC"/>
    <w:rsid w:val="00891C20"/>
    <w:rsid w:val="008923AA"/>
    <w:rsid w:val="0089369B"/>
    <w:rsid w:val="00895020"/>
    <w:rsid w:val="0089688A"/>
    <w:rsid w:val="00897313"/>
    <w:rsid w:val="0089744E"/>
    <w:rsid w:val="00897454"/>
    <w:rsid w:val="00897CBD"/>
    <w:rsid w:val="00897D9A"/>
    <w:rsid w:val="008A0663"/>
    <w:rsid w:val="008A2338"/>
    <w:rsid w:val="008A23E1"/>
    <w:rsid w:val="008A404F"/>
    <w:rsid w:val="008A412B"/>
    <w:rsid w:val="008A4B3D"/>
    <w:rsid w:val="008A5668"/>
    <w:rsid w:val="008A6272"/>
    <w:rsid w:val="008A7110"/>
    <w:rsid w:val="008A7583"/>
    <w:rsid w:val="008A7703"/>
    <w:rsid w:val="008B0ABA"/>
    <w:rsid w:val="008B0CF7"/>
    <w:rsid w:val="008B1778"/>
    <w:rsid w:val="008B1D2B"/>
    <w:rsid w:val="008B2616"/>
    <w:rsid w:val="008B2B37"/>
    <w:rsid w:val="008B2BD0"/>
    <w:rsid w:val="008B4038"/>
    <w:rsid w:val="008B47A4"/>
    <w:rsid w:val="008B47D1"/>
    <w:rsid w:val="008B508F"/>
    <w:rsid w:val="008B571E"/>
    <w:rsid w:val="008B6171"/>
    <w:rsid w:val="008B6848"/>
    <w:rsid w:val="008B6974"/>
    <w:rsid w:val="008B6E4A"/>
    <w:rsid w:val="008B6F31"/>
    <w:rsid w:val="008B7699"/>
    <w:rsid w:val="008C129C"/>
    <w:rsid w:val="008C16F1"/>
    <w:rsid w:val="008C2232"/>
    <w:rsid w:val="008C32E7"/>
    <w:rsid w:val="008C451A"/>
    <w:rsid w:val="008C54B9"/>
    <w:rsid w:val="008C7699"/>
    <w:rsid w:val="008C7F43"/>
    <w:rsid w:val="008D06AF"/>
    <w:rsid w:val="008D07A4"/>
    <w:rsid w:val="008D09D1"/>
    <w:rsid w:val="008D13AC"/>
    <w:rsid w:val="008D361C"/>
    <w:rsid w:val="008D3E97"/>
    <w:rsid w:val="008D43BA"/>
    <w:rsid w:val="008D4FCB"/>
    <w:rsid w:val="008D5559"/>
    <w:rsid w:val="008D5855"/>
    <w:rsid w:val="008D5C79"/>
    <w:rsid w:val="008D69D1"/>
    <w:rsid w:val="008D7270"/>
    <w:rsid w:val="008D78E8"/>
    <w:rsid w:val="008E049F"/>
    <w:rsid w:val="008E11F9"/>
    <w:rsid w:val="008E21E5"/>
    <w:rsid w:val="008E28E3"/>
    <w:rsid w:val="008E3009"/>
    <w:rsid w:val="008E3502"/>
    <w:rsid w:val="008E3985"/>
    <w:rsid w:val="008E39D7"/>
    <w:rsid w:val="008E443C"/>
    <w:rsid w:val="008E4B90"/>
    <w:rsid w:val="008E5986"/>
    <w:rsid w:val="008E6C38"/>
    <w:rsid w:val="008E6E8F"/>
    <w:rsid w:val="008E73AE"/>
    <w:rsid w:val="008E7A92"/>
    <w:rsid w:val="008F012B"/>
    <w:rsid w:val="008F0397"/>
    <w:rsid w:val="008F0EE6"/>
    <w:rsid w:val="008F15FA"/>
    <w:rsid w:val="008F177D"/>
    <w:rsid w:val="008F1C08"/>
    <w:rsid w:val="008F24F0"/>
    <w:rsid w:val="008F2AAE"/>
    <w:rsid w:val="008F2CC3"/>
    <w:rsid w:val="008F2D98"/>
    <w:rsid w:val="008F2DF6"/>
    <w:rsid w:val="008F2FAE"/>
    <w:rsid w:val="008F4C0B"/>
    <w:rsid w:val="008F5154"/>
    <w:rsid w:val="008F53B7"/>
    <w:rsid w:val="008F5904"/>
    <w:rsid w:val="008F6493"/>
    <w:rsid w:val="008F6823"/>
    <w:rsid w:val="00900490"/>
    <w:rsid w:val="0090083D"/>
    <w:rsid w:val="00900E24"/>
    <w:rsid w:val="00901478"/>
    <w:rsid w:val="00902809"/>
    <w:rsid w:val="00902878"/>
    <w:rsid w:val="00902E3B"/>
    <w:rsid w:val="00904FB0"/>
    <w:rsid w:val="00905ABE"/>
    <w:rsid w:val="009073FB"/>
    <w:rsid w:val="00907474"/>
    <w:rsid w:val="00907AA2"/>
    <w:rsid w:val="00907AD8"/>
    <w:rsid w:val="00907C81"/>
    <w:rsid w:val="0091092F"/>
    <w:rsid w:val="00911059"/>
    <w:rsid w:val="00911D93"/>
    <w:rsid w:val="0091438D"/>
    <w:rsid w:val="00914911"/>
    <w:rsid w:val="00914D25"/>
    <w:rsid w:val="00914D38"/>
    <w:rsid w:val="00915099"/>
    <w:rsid w:val="00915612"/>
    <w:rsid w:val="00915A67"/>
    <w:rsid w:val="00916219"/>
    <w:rsid w:val="00916398"/>
    <w:rsid w:val="0091648D"/>
    <w:rsid w:val="0091667F"/>
    <w:rsid w:val="0091713A"/>
    <w:rsid w:val="00917BFC"/>
    <w:rsid w:val="00917EAE"/>
    <w:rsid w:val="009203AD"/>
    <w:rsid w:val="00920AB5"/>
    <w:rsid w:val="00922CB5"/>
    <w:rsid w:val="00922E57"/>
    <w:rsid w:val="0092396A"/>
    <w:rsid w:val="00925E00"/>
    <w:rsid w:val="00925E93"/>
    <w:rsid w:val="00926D1A"/>
    <w:rsid w:val="00926E05"/>
    <w:rsid w:val="009270AE"/>
    <w:rsid w:val="0092733B"/>
    <w:rsid w:val="0092743A"/>
    <w:rsid w:val="00927765"/>
    <w:rsid w:val="00927D4A"/>
    <w:rsid w:val="00927F30"/>
    <w:rsid w:val="00930797"/>
    <w:rsid w:val="00930C30"/>
    <w:rsid w:val="00930F83"/>
    <w:rsid w:val="00931223"/>
    <w:rsid w:val="00931746"/>
    <w:rsid w:val="009325C2"/>
    <w:rsid w:val="00936BDF"/>
    <w:rsid w:val="00936E0A"/>
    <w:rsid w:val="0093753F"/>
    <w:rsid w:val="00940728"/>
    <w:rsid w:val="00940C0C"/>
    <w:rsid w:val="0094130E"/>
    <w:rsid w:val="00941FCA"/>
    <w:rsid w:val="0094339D"/>
    <w:rsid w:val="00943617"/>
    <w:rsid w:val="009437F0"/>
    <w:rsid w:val="009439A6"/>
    <w:rsid w:val="00944529"/>
    <w:rsid w:val="00944988"/>
    <w:rsid w:val="00946221"/>
    <w:rsid w:val="00946EB6"/>
    <w:rsid w:val="00947C3A"/>
    <w:rsid w:val="0095022A"/>
    <w:rsid w:val="0095034B"/>
    <w:rsid w:val="009510C4"/>
    <w:rsid w:val="00952195"/>
    <w:rsid w:val="009541DC"/>
    <w:rsid w:val="00956027"/>
    <w:rsid w:val="00956BE7"/>
    <w:rsid w:val="00957D45"/>
    <w:rsid w:val="00960582"/>
    <w:rsid w:val="00960CCF"/>
    <w:rsid w:val="00960D3A"/>
    <w:rsid w:val="00960EB6"/>
    <w:rsid w:val="00961049"/>
    <w:rsid w:val="00962810"/>
    <w:rsid w:val="00962CF0"/>
    <w:rsid w:val="009630B1"/>
    <w:rsid w:val="00963306"/>
    <w:rsid w:val="009639C3"/>
    <w:rsid w:val="00963FD6"/>
    <w:rsid w:val="00965DBA"/>
    <w:rsid w:val="00965E16"/>
    <w:rsid w:val="00966012"/>
    <w:rsid w:val="00966082"/>
    <w:rsid w:val="00966558"/>
    <w:rsid w:val="00966787"/>
    <w:rsid w:val="00966DD9"/>
    <w:rsid w:val="00967118"/>
    <w:rsid w:val="00970140"/>
    <w:rsid w:val="00970DBB"/>
    <w:rsid w:val="00970E73"/>
    <w:rsid w:val="009710DE"/>
    <w:rsid w:val="00973081"/>
    <w:rsid w:val="00974083"/>
    <w:rsid w:val="00974DE3"/>
    <w:rsid w:val="00975D0C"/>
    <w:rsid w:val="009761A5"/>
    <w:rsid w:val="009766A6"/>
    <w:rsid w:val="0097795A"/>
    <w:rsid w:val="00977E44"/>
    <w:rsid w:val="0098029E"/>
    <w:rsid w:val="00980957"/>
    <w:rsid w:val="00980A1E"/>
    <w:rsid w:val="00981488"/>
    <w:rsid w:val="00981B4C"/>
    <w:rsid w:val="00981D98"/>
    <w:rsid w:val="009829F6"/>
    <w:rsid w:val="00982B14"/>
    <w:rsid w:val="00982C1F"/>
    <w:rsid w:val="00982C21"/>
    <w:rsid w:val="00982FC5"/>
    <w:rsid w:val="00983E42"/>
    <w:rsid w:val="00984715"/>
    <w:rsid w:val="00985840"/>
    <w:rsid w:val="009865D3"/>
    <w:rsid w:val="00987464"/>
    <w:rsid w:val="0098749C"/>
    <w:rsid w:val="0098791D"/>
    <w:rsid w:val="00987CF9"/>
    <w:rsid w:val="009911F2"/>
    <w:rsid w:val="009912A0"/>
    <w:rsid w:val="0099159A"/>
    <w:rsid w:val="009938A3"/>
    <w:rsid w:val="009939ED"/>
    <w:rsid w:val="00993C07"/>
    <w:rsid w:val="00993FC0"/>
    <w:rsid w:val="009943E3"/>
    <w:rsid w:val="00994B67"/>
    <w:rsid w:val="00994B91"/>
    <w:rsid w:val="00995FDF"/>
    <w:rsid w:val="00996169"/>
    <w:rsid w:val="009966B3"/>
    <w:rsid w:val="00996829"/>
    <w:rsid w:val="0099701D"/>
    <w:rsid w:val="009970F2"/>
    <w:rsid w:val="0099763C"/>
    <w:rsid w:val="009A000E"/>
    <w:rsid w:val="009A0AF7"/>
    <w:rsid w:val="009A138A"/>
    <w:rsid w:val="009A139F"/>
    <w:rsid w:val="009A2E76"/>
    <w:rsid w:val="009A3FCD"/>
    <w:rsid w:val="009A4CCE"/>
    <w:rsid w:val="009A4DAC"/>
    <w:rsid w:val="009A55BB"/>
    <w:rsid w:val="009A6753"/>
    <w:rsid w:val="009A6FD0"/>
    <w:rsid w:val="009A755C"/>
    <w:rsid w:val="009B00B3"/>
    <w:rsid w:val="009B01E7"/>
    <w:rsid w:val="009B1347"/>
    <w:rsid w:val="009B1736"/>
    <w:rsid w:val="009B2D3D"/>
    <w:rsid w:val="009B3D8D"/>
    <w:rsid w:val="009B4F55"/>
    <w:rsid w:val="009B6035"/>
    <w:rsid w:val="009B63A6"/>
    <w:rsid w:val="009B696C"/>
    <w:rsid w:val="009B6B41"/>
    <w:rsid w:val="009B7033"/>
    <w:rsid w:val="009B70B9"/>
    <w:rsid w:val="009B7467"/>
    <w:rsid w:val="009C0081"/>
    <w:rsid w:val="009C292F"/>
    <w:rsid w:val="009C2F16"/>
    <w:rsid w:val="009C4847"/>
    <w:rsid w:val="009C4ED2"/>
    <w:rsid w:val="009C55C7"/>
    <w:rsid w:val="009C6071"/>
    <w:rsid w:val="009C663A"/>
    <w:rsid w:val="009C69B3"/>
    <w:rsid w:val="009C75DA"/>
    <w:rsid w:val="009C7B60"/>
    <w:rsid w:val="009D07D8"/>
    <w:rsid w:val="009D0A36"/>
    <w:rsid w:val="009D205B"/>
    <w:rsid w:val="009D3544"/>
    <w:rsid w:val="009D39ED"/>
    <w:rsid w:val="009D5B06"/>
    <w:rsid w:val="009D5F3E"/>
    <w:rsid w:val="009D7AB2"/>
    <w:rsid w:val="009E013D"/>
    <w:rsid w:val="009E0E48"/>
    <w:rsid w:val="009E1120"/>
    <w:rsid w:val="009E11F0"/>
    <w:rsid w:val="009E1439"/>
    <w:rsid w:val="009E19F0"/>
    <w:rsid w:val="009E1EAF"/>
    <w:rsid w:val="009E2203"/>
    <w:rsid w:val="009E2CE1"/>
    <w:rsid w:val="009E39B6"/>
    <w:rsid w:val="009E4C94"/>
    <w:rsid w:val="009E522C"/>
    <w:rsid w:val="009E62E4"/>
    <w:rsid w:val="009E68A5"/>
    <w:rsid w:val="009E694A"/>
    <w:rsid w:val="009E6FBC"/>
    <w:rsid w:val="009E7561"/>
    <w:rsid w:val="009E7919"/>
    <w:rsid w:val="009E7C2F"/>
    <w:rsid w:val="009F02CC"/>
    <w:rsid w:val="009F1A63"/>
    <w:rsid w:val="009F1B9A"/>
    <w:rsid w:val="009F2742"/>
    <w:rsid w:val="009F27A8"/>
    <w:rsid w:val="009F393A"/>
    <w:rsid w:val="009F563C"/>
    <w:rsid w:val="009F5950"/>
    <w:rsid w:val="009F6470"/>
    <w:rsid w:val="00A00A22"/>
    <w:rsid w:val="00A0210F"/>
    <w:rsid w:val="00A02C89"/>
    <w:rsid w:val="00A02D5F"/>
    <w:rsid w:val="00A034B5"/>
    <w:rsid w:val="00A037AF"/>
    <w:rsid w:val="00A038D6"/>
    <w:rsid w:val="00A03EBC"/>
    <w:rsid w:val="00A044BC"/>
    <w:rsid w:val="00A04565"/>
    <w:rsid w:val="00A059B0"/>
    <w:rsid w:val="00A05C66"/>
    <w:rsid w:val="00A060E9"/>
    <w:rsid w:val="00A06B73"/>
    <w:rsid w:val="00A0715B"/>
    <w:rsid w:val="00A1057B"/>
    <w:rsid w:val="00A10AF7"/>
    <w:rsid w:val="00A10E88"/>
    <w:rsid w:val="00A11020"/>
    <w:rsid w:val="00A11CD7"/>
    <w:rsid w:val="00A12CB1"/>
    <w:rsid w:val="00A132C2"/>
    <w:rsid w:val="00A137A9"/>
    <w:rsid w:val="00A1456F"/>
    <w:rsid w:val="00A14A4A"/>
    <w:rsid w:val="00A15E8C"/>
    <w:rsid w:val="00A15EF9"/>
    <w:rsid w:val="00A16B49"/>
    <w:rsid w:val="00A16C19"/>
    <w:rsid w:val="00A17BE2"/>
    <w:rsid w:val="00A17F8B"/>
    <w:rsid w:val="00A20194"/>
    <w:rsid w:val="00A212F9"/>
    <w:rsid w:val="00A21348"/>
    <w:rsid w:val="00A215CC"/>
    <w:rsid w:val="00A21E3E"/>
    <w:rsid w:val="00A21FCE"/>
    <w:rsid w:val="00A2312B"/>
    <w:rsid w:val="00A23A92"/>
    <w:rsid w:val="00A23EEC"/>
    <w:rsid w:val="00A23FC9"/>
    <w:rsid w:val="00A24846"/>
    <w:rsid w:val="00A249B9"/>
    <w:rsid w:val="00A25402"/>
    <w:rsid w:val="00A256E4"/>
    <w:rsid w:val="00A259C9"/>
    <w:rsid w:val="00A25C3D"/>
    <w:rsid w:val="00A26DB0"/>
    <w:rsid w:val="00A270DF"/>
    <w:rsid w:val="00A27685"/>
    <w:rsid w:val="00A27A72"/>
    <w:rsid w:val="00A319C9"/>
    <w:rsid w:val="00A31A8B"/>
    <w:rsid w:val="00A31E2C"/>
    <w:rsid w:val="00A3249D"/>
    <w:rsid w:val="00A32C0D"/>
    <w:rsid w:val="00A330D4"/>
    <w:rsid w:val="00A33214"/>
    <w:rsid w:val="00A33937"/>
    <w:rsid w:val="00A34CAF"/>
    <w:rsid w:val="00A360D8"/>
    <w:rsid w:val="00A36269"/>
    <w:rsid w:val="00A3639C"/>
    <w:rsid w:val="00A3663A"/>
    <w:rsid w:val="00A36CFB"/>
    <w:rsid w:val="00A40080"/>
    <w:rsid w:val="00A40D8C"/>
    <w:rsid w:val="00A40ED6"/>
    <w:rsid w:val="00A41343"/>
    <w:rsid w:val="00A4146A"/>
    <w:rsid w:val="00A41C99"/>
    <w:rsid w:val="00A42CD9"/>
    <w:rsid w:val="00A430EA"/>
    <w:rsid w:val="00A4362D"/>
    <w:rsid w:val="00A4391E"/>
    <w:rsid w:val="00A44121"/>
    <w:rsid w:val="00A448A0"/>
    <w:rsid w:val="00A44D63"/>
    <w:rsid w:val="00A44E58"/>
    <w:rsid w:val="00A44FB6"/>
    <w:rsid w:val="00A452C2"/>
    <w:rsid w:val="00A45B8D"/>
    <w:rsid w:val="00A45F98"/>
    <w:rsid w:val="00A46344"/>
    <w:rsid w:val="00A46753"/>
    <w:rsid w:val="00A469DA"/>
    <w:rsid w:val="00A46DBB"/>
    <w:rsid w:val="00A470AF"/>
    <w:rsid w:val="00A4727D"/>
    <w:rsid w:val="00A4768F"/>
    <w:rsid w:val="00A51548"/>
    <w:rsid w:val="00A5293B"/>
    <w:rsid w:val="00A5334B"/>
    <w:rsid w:val="00A5340F"/>
    <w:rsid w:val="00A5351D"/>
    <w:rsid w:val="00A53552"/>
    <w:rsid w:val="00A53C8A"/>
    <w:rsid w:val="00A542C3"/>
    <w:rsid w:val="00A544F4"/>
    <w:rsid w:val="00A54C92"/>
    <w:rsid w:val="00A54EF4"/>
    <w:rsid w:val="00A55612"/>
    <w:rsid w:val="00A556BF"/>
    <w:rsid w:val="00A55EE1"/>
    <w:rsid w:val="00A55F33"/>
    <w:rsid w:val="00A56529"/>
    <w:rsid w:val="00A5707A"/>
    <w:rsid w:val="00A57871"/>
    <w:rsid w:val="00A57C49"/>
    <w:rsid w:val="00A57F58"/>
    <w:rsid w:val="00A6059E"/>
    <w:rsid w:val="00A60724"/>
    <w:rsid w:val="00A607FC"/>
    <w:rsid w:val="00A60CBC"/>
    <w:rsid w:val="00A61065"/>
    <w:rsid w:val="00A6143D"/>
    <w:rsid w:val="00A62C9F"/>
    <w:rsid w:val="00A62FB6"/>
    <w:rsid w:val="00A64793"/>
    <w:rsid w:val="00A649F2"/>
    <w:rsid w:val="00A660C6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2E02"/>
    <w:rsid w:val="00A73048"/>
    <w:rsid w:val="00A7341C"/>
    <w:rsid w:val="00A74384"/>
    <w:rsid w:val="00A74563"/>
    <w:rsid w:val="00A754C0"/>
    <w:rsid w:val="00A75F5A"/>
    <w:rsid w:val="00A77DFF"/>
    <w:rsid w:val="00A80715"/>
    <w:rsid w:val="00A80FD1"/>
    <w:rsid w:val="00A81046"/>
    <w:rsid w:val="00A81DE9"/>
    <w:rsid w:val="00A8208E"/>
    <w:rsid w:val="00A822AF"/>
    <w:rsid w:val="00A82747"/>
    <w:rsid w:val="00A843A7"/>
    <w:rsid w:val="00A844E4"/>
    <w:rsid w:val="00A8475E"/>
    <w:rsid w:val="00A84839"/>
    <w:rsid w:val="00A84C86"/>
    <w:rsid w:val="00A855EE"/>
    <w:rsid w:val="00A85CB1"/>
    <w:rsid w:val="00A85E57"/>
    <w:rsid w:val="00A86FBD"/>
    <w:rsid w:val="00A87637"/>
    <w:rsid w:val="00A87BE7"/>
    <w:rsid w:val="00A87C32"/>
    <w:rsid w:val="00A87DFB"/>
    <w:rsid w:val="00A87E88"/>
    <w:rsid w:val="00A90270"/>
    <w:rsid w:val="00A90338"/>
    <w:rsid w:val="00A90783"/>
    <w:rsid w:val="00A910F0"/>
    <w:rsid w:val="00A91941"/>
    <w:rsid w:val="00A92A5C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26F2"/>
    <w:rsid w:val="00AA2F6F"/>
    <w:rsid w:val="00AA2FF7"/>
    <w:rsid w:val="00AA341E"/>
    <w:rsid w:val="00AA56A8"/>
    <w:rsid w:val="00AA6396"/>
    <w:rsid w:val="00AA6789"/>
    <w:rsid w:val="00AA7787"/>
    <w:rsid w:val="00AB02F3"/>
    <w:rsid w:val="00AB07A4"/>
    <w:rsid w:val="00AB0919"/>
    <w:rsid w:val="00AB096F"/>
    <w:rsid w:val="00AB0B94"/>
    <w:rsid w:val="00AB0BD2"/>
    <w:rsid w:val="00AB103A"/>
    <w:rsid w:val="00AB17AF"/>
    <w:rsid w:val="00AB2A69"/>
    <w:rsid w:val="00AB3E55"/>
    <w:rsid w:val="00AB48BB"/>
    <w:rsid w:val="00AB531C"/>
    <w:rsid w:val="00AB584E"/>
    <w:rsid w:val="00AB5BB3"/>
    <w:rsid w:val="00AB5C14"/>
    <w:rsid w:val="00AB60BF"/>
    <w:rsid w:val="00AB687F"/>
    <w:rsid w:val="00AB7EBD"/>
    <w:rsid w:val="00AC0378"/>
    <w:rsid w:val="00AC08E6"/>
    <w:rsid w:val="00AC0F07"/>
    <w:rsid w:val="00AC1EFF"/>
    <w:rsid w:val="00AC20C6"/>
    <w:rsid w:val="00AC2D19"/>
    <w:rsid w:val="00AC3180"/>
    <w:rsid w:val="00AC37D9"/>
    <w:rsid w:val="00AC4515"/>
    <w:rsid w:val="00AC4679"/>
    <w:rsid w:val="00AC4791"/>
    <w:rsid w:val="00AC4FE0"/>
    <w:rsid w:val="00AC57D2"/>
    <w:rsid w:val="00AC58EC"/>
    <w:rsid w:val="00AC5EF7"/>
    <w:rsid w:val="00AC62FD"/>
    <w:rsid w:val="00AC6B8D"/>
    <w:rsid w:val="00AD06E6"/>
    <w:rsid w:val="00AD08B0"/>
    <w:rsid w:val="00AD0C97"/>
    <w:rsid w:val="00AD0F80"/>
    <w:rsid w:val="00AD1109"/>
    <w:rsid w:val="00AD15E6"/>
    <w:rsid w:val="00AD1F34"/>
    <w:rsid w:val="00AD2217"/>
    <w:rsid w:val="00AD2B13"/>
    <w:rsid w:val="00AD3AC5"/>
    <w:rsid w:val="00AD3FF1"/>
    <w:rsid w:val="00AD4037"/>
    <w:rsid w:val="00AD4126"/>
    <w:rsid w:val="00AD4BD2"/>
    <w:rsid w:val="00AD4FEA"/>
    <w:rsid w:val="00AD63BD"/>
    <w:rsid w:val="00AD68B0"/>
    <w:rsid w:val="00AD6F88"/>
    <w:rsid w:val="00AD7C2D"/>
    <w:rsid w:val="00AE1FD1"/>
    <w:rsid w:val="00AE2712"/>
    <w:rsid w:val="00AE28DF"/>
    <w:rsid w:val="00AE2F03"/>
    <w:rsid w:val="00AE35E4"/>
    <w:rsid w:val="00AE468F"/>
    <w:rsid w:val="00AE4ED2"/>
    <w:rsid w:val="00AE5E02"/>
    <w:rsid w:val="00AE63A2"/>
    <w:rsid w:val="00AE6D55"/>
    <w:rsid w:val="00AE756D"/>
    <w:rsid w:val="00AE7595"/>
    <w:rsid w:val="00AE7707"/>
    <w:rsid w:val="00AF050E"/>
    <w:rsid w:val="00AF0E3E"/>
    <w:rsid w:val="00AF25ED"/>
    <w:rsid w:val="00AF339E"/>
    <w:rsid w:val="00AF35FA"/>
    <w:rsid w:val="00AF4249"/>
    <w:rsid w:val="00AF48DB"/>
    <w:rsid w:val="00AF4B0D"/>
    <w:rsid w:val="00AF4EE3"/>
    <w:rsid w:val="00AF7631"/>
    <w:rsid w:val="00AF77CB"/>
    <w:rsid w:val="00B0031C"/>
    <w:rsid w:val="00B005C7"/>
    <w:rsid w:val="00B02A2C"/>
    <w:rsid w:val="00B02DC0"/>
    <w:rsid w:val="00B03069"/>
    <w:rsid w:val="00B03185"/>
    <w:rsid w:val="00B0412F"/>
    <w:rsid w:val="00B04D55"/>
    <w:rsid w:val="00B054EE"/>
    <w:rsid w:val="00B05838"/>
    <w:rsid w:val="00B069BF"/>
    <w:rsid w:val="00B07D0C"/>
    <w:rsid w:val="00B11284"/>
    <w:rsid w:val="00B11320"/>
    <w:rsid w:val="00B11E53"/>
    <w:rsid w:val="00B129A5"/>
    <w:rsid w:val="00B131C8"/>
    <w:rsid w:val="00B13243"/>
    <w:rsid w:val="00B149D6"/>
    <w:rsid w:val="00B14D4A"/>
    <w:rsid w:val="00B15EC9"/>
    <w:rsid w:val="00B16286"/>
    <w:rsid w:val="00B164F8"/>
    <w:rsid w:val="00B165E4"/>
    <w:rsid w:val="00B16B9A"/>
    <w:rsid w:val="00B16DE2"/>
    <w:rsid w:val="00B17C4B"/>
    <w:rsid w:val="00B17F19"/>
    <w:rsid w:val="00B20C1B"/>
    <w:rsid w:val="00B2173B"/>
    <w:rsid w:val="00B21CD4"/>
    <w:rsid w:val="00B22490"/>
    <w:rsid w:val="00B2275D"/>
    <w:rsid w:val="00B23474"/>
    <w:rsid w:val="00B23647"/>
    <w:rsid w:val="00B23A5F"/>
    <w:rsid w:val="00B2406C"/>
    <w:rsid w:val="00B24B1F"/>
    <w:rsid w:val="00B24D4A"/>
    <w:rsid w:val="00B24ED6"/>
    <w:rsid w:val="00B25011"/>
    <w:rsid w:val="00B2511E"/>
    <w:rsid w:val="00B26722"/>
    <w:rsid w:val="00B27B3E"/>
    <w:rsid w:val="00B27EDE"/>
    <w:rsid w:val="00B30959"/>
    <w:rsid w:val="00B325B6"/>
    <w:rsid w:val="00B32C1B"/>
    <w:rsid w:val="00B32C28"/>
    <w:rsid w:val="00B32E43"/>
    <w:rsid w:val="00B33A6E"/>
    <w:rsid w:val="00B33C7B"/>
    <w:rsid w:val="00B33DB8"/>
    <w:rsid w:val="00B34AD5"/>
    <w:rsid w:val="00B34AD9"/>
    <w:rsid w:val="00B35019"/>
    <w:rsid w:val="00B35224"/>
    <w:rsid w:val="00B35252"/>
    <w:rsid w:val="00B3532D"/>
    <w:rsid w:val="00B35B69"/>
    <w:rsid w:val="00B3606D"/>
    <w:rsid w:val="00B364B9"/>
    <w:rsid w:val="00B367B2"/>
    <w:rsid w:val="00B3687D"/>
    <w:rsid w:val="00B3700A"/>
    <w:rsid w:val="00B37012"/>
    <w:rsid w:val="00B37444"/>
    <w:rsid w:val="00B40A42"/>
    <w:rsid w:val="00B41159"/>
    <w:rsid w:val="00B4126B"/>
    <w:rsid w:val="00B43330"/>
    <w:rsid w:val="00B43FC9"/>
    <w:rsid w:val="00B44396"/>
    <w:rsid w:val="00B44A37"/>
    <w:rsid w:val="00B45759"/>
    <w:rsid w:val="00B46A50"/>
    <w:rsid w:val="00B46CF8"/>
    <w:rsid w:val="00B47025"/>
    <w:rsid w:val="00B50721"/>
    <w:rsid w:val="00B5072B"/>
    <w:rsid w:val="00B50A1B"/>
    <w:rsid w:val="00B51015"/>
    <w:rsid w:val="00B51DB3"/>
    <w:rsid w:val="00B52075"/>
    <w:rsid w:val="00B52376"/>
    <w:rsid w:val="00B531A4"/>
    <w:rsid w:val="00B53E1D"/>
    <w:rsid w:val="00B544ED"/>
    <w:rsid w:val="00B5552E"/>
    <w:rsid w:val="00B56D0F"/>
    <w:rsid w:val="00B57DD9"/>
    <w:rsid w:val="00B60053"/>
    <w:rsid w:val="00B60CBD"/>
    <w:rsid w:val="00B60D7C"/>
    <w:rsid w:val="00B60E82"/>
    <w:rsid w:val="00B6126E"/>
    <w:rsid w:val="00B6144A"/>
    <w:rsid w:val="00B62964"/>
    <w:rsid w:val="00B62994"/>
    <w:rsid w:val="00B62BAD"/>
    <w:rsid w:val="00B62EB6"/>
    <w:rsid w:val="00B636FF"/>
    <w:rsid w:val="00B649A0"/>
    <w:rsid w:val="00B65ADF"/>
    <w:rsid w:val="00B65E96"/>
    <w:rsid w:val="00B66767"/>
    <w:rsid w:val="00B677CB"/>
    <w:rsid w:val="00B67898"/>
    <w:rsid w:val="00B67BE4"/>
    <w:rsid w:val="00B70666"/>
    <w:rsid w:val="00B70818"/>
    <w:rsid w:val="00B70B26"/>
    <w:rsid w:val="00B70B41"/>
    <w:rsid w:val="00B70F39"/>
    <w:rsid w:val="00B711CF"/>
    <w:rsid w:val="00B713EF"/>
    <w:rsid w:val="00B71909"/>
    <w:rsid w:val="00B727B7"/>
    <w:rsid w:val="00B72D21"/>
    <w:rsid w:val="00B74496"/>
    <w:rsid w:val="00B74BB9"/>
    <w:rsid w:val="00B75B31"/>
    <w:rsid w:val="00B76B13"/>
    <w:rsid w:val="00B7787F"/>
    <w:rsid w:val="00B77C64"/>
    <w:rsid w:val="00B77DD6"/>
    <w:rsid w:val="00B80845"/>
    <w:rsid w:val="00B80A4C"/>
    <w:rsid w:val="00B82AE8"/>
    <w:rsid w:val="00B83229"/>
    <w:rsid w:val="00B843A8"/>
    <w:rsid w:val="00B84EED"/>
    <w:rsid w:val="00B8519E"/>
    <w:rsid w:val="00B85651"/>
    <w:rsid w:val="00B85D40"/>
    <w:rsid w:val="00B86E1F"/>
    <w:rsid w:val="00B879D4"/>
    <w:rsid w:val="00B907F9"/>
    <w:rsid w:val="00B908F0"/>
    <w:rsid w:val="00B911E1"/>
    <w:rsid w:val="00B91262"/>
    <w:rsid w:val="00B91324"/>
    <w:rsid w:val="00B91526"/>
    <w:rsid w:val="00B9225D"/>
    <w:rsid w:val="00B925A8"/>
    <w:rsid w:val="00B92767"/>
    <w:rsid w:val="00B92999"/>
    <w:rsid w:val="00B932A1"/>
    <w:rsid w:val="00B9361A"/>
    <w:rsid w:val="00B93F66"/>
    <w:rsid w:val="00B940F9"/>
    <w:rsid w:val="00B94D47"/>
    <w:rsid w:val="00B94FA5"/>
    <w:rsid w:val="00B95273"/>
    <w:rsid w:val="00B9550A"/>
    <w:rsid w:val="00B95EF7"/>
    <w:rsid w:val="00B96A4E"/>
    <w:rsid w:val="00B96C29"/>
    <w:rsid w:val="00B9729B"/>
    <w:rsid w:val="00B97716"/>
    <w:rsid w:val="00BA061F"/>
    <w:rsid w:val="00BA0890"/>
    <w:rsid w:val="00BA1262"/>
    <w:rsid w:val="00BA17FE"/>
    <w:rsid w:val="00BA18DB"/>
    <w:rsid w:val="00BA2539"/>
    <w:rsid w:val="00BA2BB5"/>
    <w:rsid w:val="00BA2D51"/>
    <w:rsid w:val="00BA2DF9"/>
    <w:rsid w:val="00BA32F8"/>
    <w:rsid w:val="00BA340E"/>
    <w:rsid w:val="00BA3B79"/>
    <w:rsid w:val="00BA3F5F"/>
    <w:rsid w:val="00BA4483"/>
    <w:rsid w:val="00BA453D"/>
    <w:rsid w:val="00BA4D57"/>
    <w:rsid w:val="00BA6868"/>
    <w:rsid w:val="00BA6BC6"/>
    <w:rsid w:val="00BA7D92"/>
    <w:rsid w:val="00BB01E3"/>
    <w:rsid w:val="00BB0268"/>
    <w:rsid w:val="00BB08C8"/>
    <w:rsid w:val="00BB0989"/>
    <w:rsid w:val="00BB0E43"/>
    <w:rsid w:val="00BB1585"/>
    <w:rsid w:val="00BB2D5D"/>
    <w:rsid w:val="00BB2E69"/>
    <w:rsid w:val="00BB391D"/>
    <w:rsid w:val="00BB3AD6"/>
    <w:rsid w:val="00BB3C4E"/>
    <w:rsid w:val="00BB4CBC"/>
    <w:rsid w:val="00BB56F5"/>
    <w:rsid w:val="00BB5807"/>
    <w:rsid w:val="00BB60C2"/>
    <w:rsid w:val="00BB67C8"/>
    <w:rsid w:val="00BB6FA7"/>
    <w:rsid w:val="00BB7457"/>
    <w:rsid w:val="00BB7860"/>
    <w:rsid w:val="00BC0509"/>
    <w:rsid w:val="00BC077A"/>
    <w:rsid w:val="00BC0F3C"/>
    <w:rsid w:val="00BC10C9"/>
    <w:rsid w:val="00BC11DD"/>
    <w:rsid w:val="00BC1C72"/>
    <w:rsid w:val="00BC1E58"/>
    <w:rsid w:val="00BC1F60"/>
    <w:rsid w:val="00BC244C"/>
    <w:rsid w:val="00BC253E"/>
    <w:rsid w:val="00BC25BC"/>
    <w:rsid w:val="00BC2ABE"/>
    <w:rsid w:val="00BC31A0"/>
    <w:rsid w:val="00BC3C77"/>
    <w:rsid w:val="00BC3FB0"/>
    <w:rsid w:val="00BC4670"/>
    <w:rsid w:val="00BC4880"/>
    <w:rsid w:val="00BC5283"/>
    <w:rsid w:val="00BC545B"/>
    <w:rsid w:val="00BC5BED"/>
    <w:rsid w:val="00BC6141"/>
    <w:rsid w:val="00BC64A4"/>
    <w:rsid w:val="00BC686A"/>
    <w:rsid w:val="00BC6D45"/>
    <w:rsid w:val="00BC7297"/>
    <w:rsid w:val="00BC79D0"/>
    <w:rsid w:val="00BD072E"/>
    <w:rsid w:val="00BD0749"/>
    <w:rsid w:val="00BD11AA"/>
    <w:rsid w:val="00BD1A13"/>
    <w:rsid w:val="00BD1F9D"/>
    <w:rsid w:val="00BD24F9"/>
    <w:rsid w:val="00BD2BDE"/>
    <w:rsid w:val="00BD31EF"/>
    <w:rsid w:val="00BD35CE"/>
    <w:rsid w:val="00BD4AF2"/>
    <w:rsid w:val="00BD4AF5"/>
    <w:rsid w:val="00BD5274"/>
    <w:rsid w:val="00BD5D8D"/>
    <w:rsid w:val="00BD7BF5"/>
    <w:rsid w:val="00BE045F"/>
    <w:rsid w:val="00BE1290"/>
    <w:rsid w:val="00BE18AB"/>
    <w:rsid w:val="00BE1B98"/>
    <w:rsid w:val="00BE1F99"/>
    <w:rsid w:val="00BE32DF"/>
    <w:rsid w:val="00BE3356"/>
    <w:rsid w:val="00BE4260"/>
    <w:rsid w:val="00BE43AF"/>
    <w:rsid w:val="00BE4747"/>
    <w:rsid w:val="00BE4F30"/>
    <w:rsid w:val="00BE5026"/>
    <w:rsid w:val="00BE5293"/>
    <w:rsid w:val="00BE613E"/>
    <w:rsid w:val="00BE766B"/>
    <w:rsid w:val="00BE7D10"/>
    <w:rsid w:val="00BF07FD"/>
    <w:rsid w:val="00BF0F7A"/>
    <w:rsid w:val="00BF1908"/>
    <w:rsid w:val="00BF1A4C"/>
    <w:rsid w:val="00BF25E2"/>
    <w:rsid w:val="00BF2CA2"/>
    <w:rsid w:val="00BF47C3"/>
    <w:rsid w:val="00BF5D85"/>
    <w:rsid w:val="00BF65B4"/>
    <w:rsid w:val="00BF7B82"/>
    <w:rsid w:val="00C014EF"/>
    <w:rsid w:val="00C01540"/>
    <w:rsid w:val="00C016B5"/>
    <w:rsid w:val="00C027FB"/>
    <w:rsid w:val="00C02CF5"/>
    <w:rsid w:val="00C0368D"/>
    <w:rsid w:val="00C03BC2"/>
    <w:rsid w:val="00C03C89"/>
    <w:rsid w:val="00C041AE"/>
    <w:rsid w:val="00C0508D"/>
    <w:rsid w:val="00C05BC1"/>
    <w:rsid w:val="00C07665"/>
    <w:rsid w:val="00C11242"/>
    <w:rsid w:val="00C12AF1"/>
    <w:rsid w:val="00C12B36"/>
    <w:rsid w:val="00C12ECB"/>
    <w:rsid w:val="00C1363A"/>
    <w:rsid w:val="00C13A1C"/>
    <w:rsid w:val="00C13EF0"/>
    <w:rsid w:val="00C14380"/>
    <w:rsid w:val="00C147A5"/>
    <w:rsid w:val="00C1517D"/>
    <w:rsid w:val="00C152B0"/>
    <w:rsid w:val="00C15942"/>
    <w:rsid w:val="00C15A2B"/>
    <w:rsid w:val="00C15E09"/>
    <w:rsid w:val="00C15F38"/>
    <w:rsid w:val="00C16666"/>
    <w:rsid w:val="00C1724C"/>
    <w:rsid w:val="00C175EE"/>
    <w:rsid w:val="00C17FBB"/>
    <w:rsid w:val="00C209C7"/>
    <w:rsid w:val="00C20F49"/>
    <w:rsid w:val="00C2197B"/>
    <w:rsid w:val="00C21AB7"/>
    <w:rsid w:val="00C2216C"/>
    <w:rsid w:val="00C2294F"/>
    <w:rsid w:val="00C23194"/>
    <w:rsid w:val="00C249CB"/>
    <w:rsid w:val="00C25250"/>
    <w:rsid w:val="00C25D84"/>
    <w:rsid w:val="00C25E77"/>
    <w:rsid w:val="00C26362"/>
    <w:rsid w:val="00C27928"/>
    <w:rsid w:val="00C27F7D"/>
    <w:rsid w:val="00C30010"/>
    <w:rsid w:val="00C30311"/>
    <w:rsid w:val="00C30431"/>
    <w:rsid w:val="00C3104B"/>
    <w:rsid w:val="00C3133C"/>
    <w:rsid w:val="00C32005"/>
    <w:rsid w:val="00C33B68"/>
    <w:rsid w:val="00C34A13"/>
    <w:rsid w:val="00C34A66"/>
    <w:rsid w:val="00C34E8E"/>
    <w:rsid w:val="00C35391"/>
    <w:rsid w:val="00C35E2A"/>
    <w:rsid w:val="00C36147"/>
    <w:rsid w:val="00C3643C"/>
    <w:rsid w:val="00C3729F"/>
    <w:rsid w:val="00C3784D"/>
    <w:rsid w:val="00C37B63"/>
    <w:rsid w:val="00C402BA"/>
    <w:rsid w:val="00C4067A"/>
    <w:rsid w:val="00C408C7"/>
    <w:rsid w:val="00C41319"/>
    <w:rsid w:val="00C41A9F"/>
    <w:rsid w:val="00C41E05"/>
    <w:rsid w:val="00C41E2D"/>
    <w:rsid w:val="00C4339D"/>
    <w:rsid w:val="00C436C3"/>
    <w:rsid w:val="00C442DE"/>
    <w:rsid w:val="00C4430A"/>
    <w:rsid w:val="00C44AF3"/>
    <w:rsid w:val="00C44CCC"/>
    <w:rsid w:val="00C45CA1"/>
    <w:rsid w:val="00C45E44"/>
    <w:rsid w:val="00C4603F"/>
    <w:rsid w:val="00C46234"/>
    <w:rsid w:val="00C46B72"/>
    <w:rsid w:val="00C46E3C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72D"/>
    <w:rsid w:val="00C56FA5"/>
    <w:rsid w:val="00C5730A"/>
    <w:rsid w:val="00C578B5"/>
    <w:rsid w:val="00C578BB"/>
    <w:rsid w:val="00C57DCF"/>
    <w:rsid w:val="00C60502"/>
    <w:rsid w:val="00C60597"/>
    <w:rsid w:val="00C608AF"/>
    <w:rsid w:val="00C60EDB"/>
    <w:rsid w:val="00C621F1"/>
    <w:rsid w:val="00C622D3"/>
    <w:rsid w:val="00C6242E"/>
    <w:rsid w:val="00C6349B"/>
    <w:rsid w:val="00C64596"/>
    <w:rsid w:val="00C6747A"/>
    <w:rsid w:val="00C678D5"/>
    <w:rsid w:val="00C67A70"/>
    <w:rsid w:val="00C708BC"/>
    <w:rsid w:val="00C7175A"/>
    <w:rsid w:val="00C727AF"/>
    <w:rsid w:val="00C730AA"/>
    <w:rsid w:val="00C7313B"/>
    <w:rsid w:val="00C7387B"/>
    <w:rsid w:val="00C7479F"/>
    <w:rsid w:val="00C74D73"/>
    <w:rsid w:val="00C75163"/>
    <w:rsid w:val="00C75866"/>
    <w:rsid w:val="00C75AAF"/>
    <w:rsid w:val="00C763D4"/>
    <w:rsid w:val="00C765C6"/>
    <w:rsid w:val="00C76CEF"/>
    <w:rsid w:val="00C77983"/>
    <w:rsid w:val="00C77B88"/>
    <w:rsid w:val="00C77F2B"/>
    <w:rsid w:val="00C80889"/>
    <w:rsid w:val="00C80FAE"/>
    <w:rsid w:val="00C81007"/>
    <w:rsid w:val="00C81201"/>
    <w:rsid w:val="00C8160F"/>
    <w:rsid w:val="00C81962"/>
    <w:rsid w:val="00C81E0D"/>
    <w:rsid w:val="00C83624"/>
    <w:rsid w:val="00C8380F"/>
    <w:rsid w:val="00C8401C"/>
    <w:rsid w:val="00C84ACC"/>
    <w:rsid w:val="00C84B65"/>
    <w:rsid w:val="00C84E29"/>
    <w:rsid w:val="00C84E59"/>
    <w:rsid w:val="00C852C3"/>
    <w:rsid w:val="00C856CA"/>
    <w:rsid w:val="00C8633D"/>
    <w:rsid w:val="00C86DEF"/>
    <w:rsid w:val="00C87426"/>
    <w:rsid w:val="00C905EB"/>
    <w:rsid w:val="00C919CE"/>
    <w:rsid w:val="00C91E23"/>
    <w:rsid w:val="00C91FC2"/>
    <w:rsid w:val="00C92AFF"/>
    <w:rsid w:val="00C93B14"/>
    <w:rsid w:val="00C958E6"/>
    <w:rsid w:val="00C960C2"/>
    <w:rsid w:val="00C9611A"/>
    <w:rsid w:val="00C968C8"/>
    <w:rsid w:val="00C96CE6"/>
    <w:rsid w:val="00C97AF6"/>
    <w:rsid w:val="00C97C60"/>
    <w:rsid w:val="00C97DF3"/>
    <w:rsid w:val="00CA03D6"/>
    <w:rsid w:val="00CA0860"/>
    <w:rsid w:val="00CA0F04"/>
    <w:rsid w:val="00CA113C"/>
    <w:rsid w:val="00CA129E"/>
    <w:rsid w:val="00CA13CE"/>
    <w:rsid w:val="00CA3405"/>
    <w:rsid w:val="00CA39D4"/>
    <w:rsid w:val="00CA3E83"/>
    <w:rsid w:val="00CA4C59"/>
    <w:rsid w:val="00CA52B1"/>
    <w:rsid w:val="00CA543A"/>
    <w:rsid w:val="00CA590E"/>
    <w:rsid w:val="00CA7070"/>
    <w:rsid w:val="00CB005D"/>
    <w:rsid w:val="00CB136A"/>
    <w:rsid w:val="00CB273D"/>
    <w:rsid w:val="00CB323F"/>
    <w:rsid w:val="00CB3F4D"/>
    <w:rsid w:val="00CB51FC"/>
    <w:rsid w:val="00CB5ADD"/>
    <w:rsid w:val="00CB685C"/>
    <w:rsid w:val="00CB6CDC"/>
    <w:rsid w:val="00CB79E6"/>
    <w:rsid w:val="00CC018B"/>
    <w:rsid w:val="00CC0224"/>
    <w:rsid w:val="00CC0447"/>
    <w:rsid w:val="00CC0865"/>
    <w:rsid w:val="00CC10D4"/>
    <w:rsid w:val="00CC1C63"/>
    <w:rsid w:val="00CC2070"/>
    <w:rsid w:val="00CC2120"/>
    <w:rsid w:val="00CC41E6"/>
    <w:rsid w:val="00CC42BD"/>
    <w:rsid w:val="00CC5009"/>
    <w:rsid w:val="00CC67AF"/>
    <w:rsid w:val="00CC69ED"/>
    <w:rsid w:val="00CC7B62"/>
    <w:rsid w:val="00CC7BF5"/>
    <w:rsid w:val="00CD11D5"/>
    <w:rsid w:val="00CD1495"/>
    <w:rsid w:val="00CD240B"/>
    <w:rsid w:val="00CD4F49"/>
    <w:rsid w:val="00CD5245"/>
    <w:rsid w:val="00CD539D"/>
    <w:rsid w:val="00CD56CD"/>
    <w:rsid w:val="00CD5741"/>
    <w:rsid w:val="00CD5778"/>
    <w:rsid w:val="00CD577E"/>
    <w:rsid w:val="00CD655F"/>
    <w:rsid w:val="00CD6713"/>
    <w:rsid w:val="00CD67C7"/>
    <w:rsid w:val="00CE0324"/>
    <w:rsid w:val="00CE0474"/>
    <w:rsid w:val="00CE08E1"/>
    <w:rsid w:val="00CE12AB"/>
    <w:rsid w:val="00CE166D"/>
    <w:rsid w:val="00CE187C"/>
    <w:rsid w:val="00CE1974"/>
    <w:rsid w:val="00CE1D11"/>
    <w:rsid w:val="00CE2D52"/>
    <w:rsid w:val="00CE382D"/>
    <w:rsid w:val="00CE3A34"/>
    <w:rsid w:val="00CE4A10"/>
    <w:rsid w:val="00CE4D28"/>
    <w:rsid w:val="00CE4E9D"/>
    <w:rsid w:val="00CE5E99"/>
    <w:rsid w:val="00CE65A9"/>
    <w:rsid w:val="00CE6D3D"/>
    <w:rsid w:val="00CE7425"/>
    <w:rsid w:val="00CE7E6A"/>
    <w:rsid w:val="00CF07F3"/>
    <w:rsid w:val="00CF0C78"/>
    <w:rsid w:val="00CF12E6"/>
    <w:rsid w:val="00CF21A6"/>
    <w:rsid w:val="00CF237C"/>
    <w:rsid w:val="00CF4F75"/>
    <w:rsid w:val="00CF54C6"/>
    <w:rsid w:val="00CF673B"/>
    <w:rsid w:val="00CF7CD0"/>
    <w:rsid w:val="00D001EC"/>
    <w:rsid w:val="00D0092F"/>
    <w:rsid w:val="00D00D23"/>
    <w:rsid w:val="00D01054"/>
    <w:rsid w:val="00D02C72"/>
    <w:rsid w:val="00D02E28"/>
    <w:rsid w:val="00D03612"/>
    <w:rsid w:val="00D04310"/>
    <w:rsid w:val="00D04544"/>
    <w:rsid w:val="00D04841"/>
    <w:rsid w:val="00D054C9"/>
    <w:rsid w:val="00D0559A"/>
    <w:rsid w:val="00D056FC"/>
    <w:rsid w:val="00D108BE"/>
    <w:rsid w:val="00D10913"/>
    <w:rsid w:val="00D11419"/>
    <w:rsid w:val="00D118A3"/>
    <w:rsid w:val="00D11A91"/>
    <w:rsid w:val="00D120BC"/>
    <w:rsid w:val="00D14F00"/>
    <w:rsid w:val="00D16097"/>
    <w:rsid w:val="00D169A2"/>
    <w:rsid w:val="00D173A6"/>
    <w:rsid w:val="00D204C2"/>
    <w:rsid w:val="00D210BD"/>
    <w:rsid w:val="00D210C1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25C73"/>
    <w:rsid w:val="00D25D9F"/>
    <w:rsid w:val="00D266F3"/>
    <w:rsid w:val="00D26BCB"/>
    <w:rsid w:val="00D26E93"/>
    <w:rsid w:val="00D27992"/>
    <w:rsid w:val="00D30349"/>
    <w:rsid w:val="00D31CA4"/>
    <w:rsid w:val="00D31F87"/>
    <w:rsid w:val="00D32BC3"/>
    <w:rsid w:val="00D33729"/>
    <w:rsid w:val="00D33EED"/>
    <w:rsid w:val="00D340B0"/>
    <w:rsid w:val="00D34B8B"/>
    <w:rsid w:val="00D35342"/>
    <w:rsid w:val="00D37207"/>
    <w:rsid w:val="00D3735F"/>
    <w:rsid w:val="00D37907"/>
    <w:rsid w:val="00D37C40"/>
    <w:rsid w:val="00D40231"/>
    <w:rsid w:val="00D40313"/>
    <w:rsid w:val="00D40847"/>
    <w:rsid w:val="00D40DA2"/>
    <w:rsid w:val="00D42510"/>
    <w:rsid w:val="00D42664"/>
    <w:rsid w:val="00D42794"/>
    <w:rsid w:val="00D431CC"/>
    <w:rsid w:val="00D43AF3"/>
    <w:rsid w:val="00D43BBF"/>
    <w:rsid w:val="00D4414E"/>
    <w:rsid w:val="00D44E8E"/>
    <w:rsid w:val="00D45D15"/>
    <w:rsid w:val="00D46195"/>
    <w:rsid w:val="00D4677F"/>
    <w:rsid w:val="00D471DA"/>
    <w:rsid w:val="00D4767C"/>
    <w:rsid w:val="00D477DD"/>
    <w:rsid w:val="00D5008F"/>
    <w:rsid w:val="00D504A8"/>
    <w:rsid w:val="00D5083C"/>
    <w:rsid w:val="00D50BB3"/>
    <w:rsid w:val="00D50D4A"/>
    <w:rsid w:val="00D50E2C"/>
    <w:rsid w:val="00D50FD3"/>
    <w:rsid w:val="00D513C9"/>
    <w:rsid w:val="00D52550"/>
    <w:rsid w:val="00D532F0"/>
    <w:rsid w:val="00D5342D"/>
    <w:rsid w:val="00D53CF5"/>
    <w:rsid w:val="00D550D8"/>
    <w:rsid w:val="00D55E75"/>
    <w:rsid w:val="00D56503"/>
    <w:rsid w:val="00D566AE"/>
    <w:rsid w:val="00D56AC1"/>
    <w:rsid w:val="00D573FA"/>
    <w:rsid w:val="00D604FE"/>
    <w:rsid w:val="00D60760"/>
    <w:rsid w:val="00D60EC8"/>
    <w:rsid w:val="00D62613"/>
    <w:rsid w:val="00D62690"/>
    <w:rsid w:val="00D6303B"/>
    <w:rsid w:val="00D63C2E"/>
    <w:rsid w:val="00D64414"/>
    <w:rsid w:val="00D647C6"/>
    <w:rsid w:val="00D64E05"/>
    <w:rsid w:val="00D654E8"/>
    <w:rsid w:val="00D65607"/>
    <w:rsid w:val="00D668B4"/>
    <w:rsid w:val="00D66B1F"/>
    <w:rsid w:val="00D66F83"/>
    <w:rsid w:val="00D67729"/>
    <w:rsid w:val="00D67740"/>
    <w:rsid w:val="00D7020D"/>
    <w:rsid w:val="00D70E79"/>
    <w:rsid w:val="00D714E4"/>
    <w:rsid w:val="00D721B5"/>
    <w:rsid w:val="00D72382"/>
    <w:rsid w:val="00D724A8"/>
    <w:rsid w:val="00D72501"/>
    <w:rsid w:val="00D72BDD"/>
    <w:rsid w:val="00D72EB7"/>
    <w:rsid w:val="00D75527"/>
    <w:rsid w:val="00D764DC"/>
    <w:rsid w:val="00D76CE8"/>
    <w:rsid w:val="00D76F37"/>
    <w:rsid w:val="00D77DFD"/>
    <w:rsid w:val="00D80186"/>
    <w:rsid w:val="00D80E1B"/>
    <w:rsid w:val="00D80E6F"/>
    <w:rsid w:val="00D85CC3"/>
    <w:rsid w:val="00D85CDA"/>
    <w:rsid w:val="00D85E5E"/>
    <w:rsid w:val="00D85E77"/>
    <w:rsid w:val="00D85F14"/>
    <w:rsid w:val="00D85F21"/>
    <w:rsid w:val="00D85F38"/>
    <w:rsid w:val="00D85FA0"/>
    <w:rsid w:val="00D86290"/>
    <w:rsid w:val="00D8695A"/>
    <w:rsid w:val="00D90DF0"/>
    <w:rsid w:val="00D91529"/>
    <w:rsid w:val="00D935EE"/>
    <w:rsid w:val="00D93B08"/>
    <w:rsid w:val="00D93B79"/>
    <w:rsid w:val="00D93BDF"/>
    <w:rsid w:val="00D93DE3"/>
    <w:rsid w:val="00D93E22"/>
    <w:rsid w:val="00D9468F"/>
    <w:rsid w:val="00D947F7"/>
    <w:rsid w:val="00D95214"/>
    <w:rsid w:val="00D95716"/>
    <w:rsid w:val="00D9594D"/>
    <w:rsid w:val="00D96550"/>
    <w:rsid w:val="00D96993"/>
    <w:rsid w:val="00D9724B"/>
    <w:rsid w:val="00D975FD"/>
    <w:rsid w:val="00DA1675"/>
    <w:rsid w:val="00DA19E3"/>
    <w:rsid w:val="00DA211A"/>
    <w:rsid w:val="00DA29B0"/>
    <w:rsid w:val="00DA3387"/>
    <w:rsid w:val="00DA3869"/>
    <w:rsid w:val="00DA387B"/>
    <w:rsid w:val="00DA41D4"/>
    <w:rsid w:val="00DA4555"/>
    <w:rsid w:val="00DA4FBB"/>
    <w:rsid w:val="00DA52E2"/>
    <w:rsid w:val="00DA5393"/>
    <w:rsid w:val="00DA6BCB"/>
    <w:rsid w:val="00DA6E50"/>
    <w:rsid w:val="00DA791E"/>
    <w:rsid w:val="00DA7927"/>
    <w:rsid w:val="00DA7F5E"/>
    <w:rsid w:val="00DB0369"/>
    <w:rsid w:val="00DB044B"/>
    <w:rsid w:val="00DB0D14"/>
    <w:rsid w:val="00DB1069"/>
    <w:rsid w:val="00DB1718"/>
    <w:rsid w:val="00DB1BB4"/>
    <w:rsid w:val="00DB24D8"/>
    <w:rsid w:val="00DB2835"/>
    <w:rsid w:val="00DB2E8D"/>
    <w:rsid w:val="00DB327B"/>
    <w:rsid w:val="00DB34A9"/>
    <w:rsid w:val="00DB3C0C"/>
    <w:rsid w:val="00DB3C56"/>
    <w:rsid w:val="00DB450A"/>
    <w:rsid w:val="00DB47EA"/>
    <w:rsid w:val="00DB4D86"/>
    <w:rsid w:val="00DB4DE7"/>
    <w:rsid w:val="00DB52A7"/>
    <w:rsid w:val="00DB6F16"/>
    <w:rsid w:val="00DB722B"/>
    <w:rsid w:val="00DB7353"/>
    <w:rsid w:val="00DB7727"/>
    <w:rsid w:val="00DB7B88"/>
    <w:rsid w:val="00DC0F22"/>
    <w:rsid w:val="00DC1DDB"/>
    <w:rsid w:val="00DC21CD"/>
    <w:rsid w:val="00DC2E73"/>
    <w:rsid w:val="00DC3D34"/>
    <w:rsid w:val="00DC41C9"/>
    <w:rsid w:val="00DC53C5"/>
    <w:rsid w:val="00DC580F"/>
    <w:rsid w:val="00DC58AB"/>
    <w:rsid w:val="00DC59F2"/>
    <w:rsid w:val="00DC5C19"/>
    <w:rsid w:val="00DC5F46"/>
    <w:rsid w:val="00DC61D7"/>
    <w:rsid w:val="00DC79BB"/>
    <w:rsid w:val="00DC7B69"/>
    <w:rsid w:val="00DC7D65"/>
    <w:rsid w:val="00DD0C43"/>
    <w:rsid w:val="00DD1250"/>
    <w:rsid w:val="00DD14E8"/>
    <w:rsid w:val="00DD299A"/>
    <w:rsid w:val="00DD2C9C"/>
    <w:rsid w:val="00DD3459"/>
    <w:rsid w:val="00DD36E3"/>
    <w:rsid w:val="00DD393D"/>
    <w:rsid w:val="00DD410A"/>
    <w:rsid w:val="00DD418A"/>
    <w:rsid w:val="00DD4B86"/>
    <w:rsid w:val="00DD4E3B"/>
    <w:rsid w:val="00DD607E"/>
    <w:rsid w:val="00DD64DB"/>
    <w:rsid w:val="00DD6C9B"/>
    <w:rsid w:val="00DD6E00"/>
    <w:rsid w:val="00DD6F53"/>
    <w:rsid w:val="00DD72F6"/>
    <w:rsid w:val="00DD75F2"/>
    <w:rsid w:val="00DE1A4B"/>
    <w:rsid w:val="00DE1FEC"/>
    <w:rsid w:val="00DE2B31"/>
    <w:rsid w:val="00DE2F1F"/>
    <w:rsid w:val="00DE313B"/>
    <w:rsid w:val="00DE3490"/>
    <w:rsid w:val="00DE43C9"/>
    <w:rsid w:val="00DE45ED"/>
    <w:rsid w:val="00DE4611"/>
    <w:rsid w:val="00DE48FC"/>
    <w:rsid w:val="00DE4FE0"/>
    <w:rsid w:val="00DE4FEC"/>
    <w:rsid w:val="00DE50FB"/>
    <w:rsid w:val="00DE53D1"/>
    <w:rsid w:val="00DE5AB3"/>
    <w:rsid w:val="00DE65E8"/>
    <w:rsid w:val="00DE765F"/>
    <w:rsid w:val="00DF0621"/>
    <w:rsid w:val="00DF0786"/>
    <w:rsid w:val="00DF09D9"/>
    <w:rsid w:val="00DF0CA9"/>
    <w:rsid w:val="00DF0FA9"/>
    <w:rsid w:val="00DF1769"/>
    <w:rsid w:val="00DF1941"/>
    <w:rsid w:val="00DF39B9"/>
    <w:rsid w:val="00DF4686"/>
    <w:rsid w:val="00DF4750"/>
    <w:rsid w:val="00DF495A"/>
    <w:rsid w:val="00DF4DC2"/>
    <w:rsid w:val="00DF4F39"/>
    <w:rsid w:val="00DF5740"/>
    <w:rsid w:val="00DF6535"/>
    <w:rsid w:val="00DF6BA1"/>
    <w:rsid w:val="00E00612"/>
    <w:rsid w:val="00E00EC7"/>
    <w:rsid w:val="00E01FE8"/>
    <w:rsid w:val="00E0209C"/>
    <w:rsid w:val="00E020BB"/>
    <w:rsid w:val="00E0235B"/>
    <w:rsid w:val="00E0288F"/>
    <w:rsid w:val="00E028A0"/>
    <w:rsid w:val="00E02C06"/>
    <w:rsid w:val="00E0313E"/>
    <w:rsid w:val="00E04652"/>
    <w:rsid w:val="00E053A9"/>
    <w:rsid w:val="00E05593"/>
    <w:rsid w:val="00E05658"/>
    <w:rsid w:val="00E05A72"/>
    <w:rsid w:val="00E0621E"/>
    <w:rsid w:val="00E06FF9"/>
    <w:rsid w:val="00E07651"/>
    <w:rsid w:val="00E07D0E"/>
    <w:rsid w:val="00E1125A"/>
    <w:rsid w:val="00E1223A"/>
    <w:rsid w:val="00E12A74"/>
    <w:rsid w:val="00E12FD5"/>
    <w:rsid w:val="00E13203"/>
    <w:rsid w:val="00E134A7"/>
    <w:rsid w:val="00E1429A"/>
    <w:rsid w:val="00E14452"/>
    <w:rsid w:val="00E16110"/>
    <w:rsid w:val="00E16AD4"/>
    <w:rsid w:val="00E16E89"/>
    <w:rsid w:val="00E17A2E"/>
    <w:rsid w:val="00E206EE"/>
    <w:rsid w:val="00E20701"/>
    <w:rsid w:val="00E2072C"/>
    <w:rsid w:val="00E23115"/>
    <w:rsid w:val="00E23A48"/>
    <w:rsid w:val="00E2414B"/>
    <w:rsid w:val="00E24AB3"/>
    <w:rsid w:val="00E24C80"/>
    <w:rsid w:val="00E26EB2"/>
    <w:rsid w:val="00E26F9D"/>
    <w:rsid w:val="00E27355"/>
    <w:rsid w:val="00E276B8"/>
    <w:rsid w:val="00E27997"/>
    <w:rsid w:val="00E30606"/>
    <w:rsid w:val="00E311C6"/>
    <w:rsid w:val="00E311E3"/>
    <w:rsid w:val="00E31379"/>
    <w:rsid w:val="00E31633"/>
    <w:rsid w:val="00E31726"/>
    <w:rsid w:val="00E31CBD"/>
    <w:rsid w:val="00E31D36"/>
    <w:rsid w:val="00E323E3"/>
    <w:rsid w:val="00E32802"/>
    <w:rsid w:val="00E32EE3"/>
    <w:rsid w:val="00E33538"/>
    <w:rsid w:val="00E33E9E"/>
    <w:rsid w:val="00E34195"/>
    <w:rsid w:val="00E34361"/>
    <w:rsid w:val="00E3459C"/>
    <w:rsid w:val="00E346B6"/>
    <w:rsid w:val="00E35A03"/>
    <w:rsid w:val="00E35A7F"/>
    <w:rsid w:val="00E40A74"/>
    <w:rsid w:val="00E40C1E"/>
    <w:rsid w:val="00E40F6E"/>
    <w:rsid w:val="00E40FEE"/>
    <w:rsid w:val="00E41296"/>
    <w:rsid w:val="00E419DC"/>
    <w:rsid w:val="00E43A30"/>
    <w:rsid w:val="00E43C3F"/>
    <w:rsid w:val="00E43D11"/>
    <w:rsid w:val="00E43F06"/>
    <w:rsid w:val="00E44159"/>
    <w:rsid w:val="00E4433E"/>
    <w:rsid w:val="00E4462A"/>
    <w:rsid w:val="00E450C6"/>
    <w:rsid w:val="00E4562A"/>
    <w:rsid w:val="00E45A50"/>
    <w:rsid w:val="00E46429"/>
    <w:rsid w:val="00E46F57"/>
    <w:rsid w:val="00E472F6"/>
    <w:rsid w:val="00E47C74"/>
    <w:rsid w:val="00E50139"/>
    <w:rsid w:val="00E508BB"/>
    <w:rsid w:val="00E5100C"/>
    <w:rsid w:val="00E513FD"/>
    <w:rsid w:val="00E51DCC"/>
    <w:rsid w:val="00E5256D"/>
    <w:rsid w:val="00E52DAE"/>
    <w:rsid w:val="00E52F67"/>
    <w:rsid w:val="00E53741"/>
    <w:rsid w:val="00E54EF0"/>
    <w:rsid w:val="00E559C0"/>
    <w:rsid w:val="00E55D06"/>
    <w:rsid w:val="00E55DDF"/>
    <w:rsid w:val="00E55E7C"/>
    <w:rsid w:val="00E5627A"/>
    <w:rsid w:val="00E56CA7"/>
    <w:rsid w:val="00E57142"/>
    <w:rsid w:val="00E57E28"/>
    <w:rsid w:val="00E60E11"/>
    <w:rsid w:val="00E60FAF"/>
    <w:rsid w:val="00E61125"/>
    <w:rsid w:val="00E613E8"/>
    <w:rsid w:val="00E61DA7"/>
    <w:rsid w:val="00E61FEB"/>
    <w:rsid w:val="00E62E0E"/>
    <w:rsid w:val="00E6325F"/>
    <w:rsid w:val="00E6371F"/>
    <w:rsid w:val="00E638C5"/>
    <w:rsid w:val="00E63C74"/>
    <w:rsid w:val="00E645B7"/>
    <w:rsid w:val="00E646E9"/>
    <w:rsid w:val="00E650C3"/>
    <w:rsid w:val="00E654DE"/>
    <w:rsid w:val="00E65527"/>
    <w:rsid w:val="00E658BC"/>
    <w:rsid w:val="00E6613A"/>
    <w:rsid w:val="00E66F3C"/>
    <w:rsid w:val="00E6713D"/>
    <w:rsid w:val="00E67451"/>
    <w:rsid w:val="00E67700"/>
    <w:rsid w:val="00E6780D"/>
    <w:rsid w:val="00E67838"/>
    <w:rsid w:val="00E6788A"/>
    <w:rsid w:val="00E67CFA"/>
    <w:rsid w:val="00E70630"/>
    <w:rsid w:val="00E70BC3"/>
    <w:rsid w:val="00E70F5F"/>
    <w:rsid w:val="00E723CD"/>
    <w:rsid w:val="00E72696"/>
    <w:rsid w:val="00E72ECC"/>
    <w:rsid w:val="00E735D0"/>
    <w:rsid w:val="00E73BDB"/>
    <w:rsid w:val="00E73FFA"/>
    <w:rsid w:val="00E741E1"/>
    <w:rsid w:val="00E74B74"/>
    <w:rsid w:val="00E75091"/>
    <w:rsid w:val="00E75BEB"/>
    <w:rsid w:val="00E76772"/>
    <w:rsid w:val="00E7688D"/>
    <w:rsid w:val="00E77EB0"/>
    <w:rsid w:val="00E80581"/>
    <w:rsid w:val="00E81031"/>
    <w:rsid w:val="00E81AB4"/>
    <w:rsid w:val="00E81AB8"/>
    <w:rsid w:val="00E81CC4"/>
    <w:rsid w:val="00E82432"/>
    <w:rsid w:val="00E827F0"/>
    <w:rsid w:val="00E83B63"/>
    <w:rsid w:val="00E83BDF"/>
    <w:rsid w:val="00E84483"/>
    <w:rsid w:val="00E8475D"/>
    <w:rsid w:val="00E8499F"/>
    <w:rsid w:val="00E84F80"/>
    <w:rsid w:val="00E903C0"/>
    <w:rsid w:val="00E90699"/>
    <w:rsid w:val="00E90B70"/>
    <w:rsid w:val="00E910EE"/>
    <w:rsid w:val="00E9160C"/>
    <w:rsid w:val="00E91B89"/>
    <w:rsid w:val="00E91BDF"/>
    <w:rsid w:val="00E930F6"/>
    <w:rsid w:val="00E9354C"/>
    <w:rsid w:val="00E93601"/>
    <w:rsid w:val="00E9563E"/>
    <w:rsid w:val="00E959D4"/>
    <w:rsid w:val="00E96045"/>
    <w:rsid w:val="00E97382"/>
    <w:rsid w:val="00E97A48"/>
    <w:rsid w:val="00EA017F"/>
    <w:rsid w:val="00EA0C66"/>
    <w:rsid w:val="00EA11F5"/>
    <w:rsid w:val="00EA1831"/>
    <w:rsid w:val="00EA40B6"/>
    <w:rsid w:val="00EA4C21"/>
    <w:rsid w:val="00EA4EC7"/>
    <w:rsid w:val="00EA6084"/>
    <w:rsid w:val="00EA62D0"/>
    <w:rsid w:val="00EA65F0"/>
    <w:rsid w:val="00EA661E"/>
    <w:rsid w:val="00EA66A1"/>
    <w:rsid w:val="00EA6704"/>
    <w:rsid w:val="00EA7074"/>
    <w:rsid w:val="00EA74A7"/>
    <w:rsid w:val="00EB046D"/>
    <w:rsid w:val="00EB080F"/>
    <w:rsid w:val="00EB0816"/>
    <w:rsid w:val="00EB0830"/>
    <w:rsid w:val="00EB0A02"/>
    <w:rsid w:val="00EB0CDF"/>
    <w:rsid w:val="00EB1E11"/>
    <w:rsid w:val="00EB1E30"/>
    <w:rsid w:val="00EB1FF6"/>
    <w:rsid w:val="00EB3634"/>
    <w:rsid w:val="00EB398A"/>
    <w:rsid w:val="00EB3A5C"/>
    <w:rsid w:val="00EB3EE8"/>
    <w:rsid w:val="00EB42E3"/>
    <w:rsid w:val="00EB4FAD"/>
    <w:rsid w:val="00EB565C"/>
    <w:rsid w:val="00EB6EF7"/>
    <w:rsid w:val="00EB6F2A"/>
    <w:rsid w:val="00EB7548"/>
    <w:rsid w:val="00EB7E40"/>
    <w:rsid w:val="00EC0D87"/>
    <w:rsid w:val="00EC205C"/>
    <w:rsid w:val="00EC224E"/>
    <w:rsid w:val="00EC28F8"/>
    <w:rsid w:val="00EC3100"/>
    <w:rsid w:val="00EC3877"/>
    <w:rsid w:val="00EC4CB5"/>
    <w:rsid w:val="00EC5BCB"/>
    <w:rsid w:val="00EC5D35"/>
    <w:rsid w:val="00EC6256"/>
    <w:rsid w:val="00EC6769"/>
    <w:rsid w:val="00EC7A6E"/>
    <w:rsid w:val="00ED0936"/>
    <w:rsid w:val="00ED0973"/>
    <w:rsid w:val="00ED0B9B"/>
    <w:rsid w:val="00ED143F"/>
    <w:rsid w:val="00ED2CD3"/>
    <w:rsid w:val="00ED3960"/>
    <w:rsid w:val="00ED56F9"/>
    <w:rsid w:val="00ED5D54"/>
    <w:rsid w:val="00ED6DD4"/>
    <w:rsid w:val="00ED70C0"/>
    <w:rsid w:val="00ED76AC"/>
    <w:rsid w:val="00EE0495"/>
    <w:rsid w:val="00EE0977"/>
    <w:rsid w:val="00EE09F3"/>
    <w:rsid w:val="00EE0B15"/>
    <w:rsid w:val="00EE1FF9"/>
    <w:rsid w:val="00EE24F7"/>
    <w:rsid w:val="00EE25B8"/>
    <w:rsid w:val="00EE265F"/>
    <w:rsid w:val="00EE2908"/>
    <w:rsid w:val="00EE34C9"/>
    <w:rsid w:val="00EE4612"/>
    <w:rsid w:val="00EE46A9"/>
    <w:rsid w:val="00EE5AA3"/>
    <w:rsid w:val="00EE659F"/>
    <w:rsid w:val="00EE6B65"/>
    <w:rsid w:val="00EF16D8"/>
    <w:rsid w:val="00EF1D6C"/>
    <w:rsid w:val="00EF2D62"/>
    <w:rsid w:val="00EF31A3"/>
    <w:rsid w:val="00EF38F6"/>
    <w:rsid w:val="00EF3951"/>
    <w:rsid w:val="00EF3D26"/>
    <w:rsid w:val="00EF4088"/>
    <w:rsid w:val="00EF4AF1"/>
    <w:rsid w:val="00EF528E"/>
    <w:rsid w:val="00EF584B"/>
    <w:rsid w:val="00EF5945"/>
    <w:rsid w:val="00EF5AF9"/>
    <w:rsid w:val="00EF5C9D"/>
    <w:rsid w:val="00EF6BD8"/>
    <w:rsid w:val="00EF768B"/>
    <w:rsid w:val="00F00499"/>
    <w:rsid w:val="00F00521"/>
    <w:rsid w:val="00F00E8D"/>
    <w:rsid w:val="00F01174"/>
    <w:rsid w:val="00F0141E"/>
    <w:rsid w:val="00F01A2D"/>
    <w:rsid w:val="00F01EDB"/>
    <w:rsid w:val="00F02164"/>
    <w:rsid w:val="00F0286C"/>
    <w:rsid w:val="00F02873"/>
    <w:rsid w:val="00F02F8A"/>
    <w:rsid w:val="00F03CC4"/>
    <w:rsid w:val="00F0415A"/>
    <w:rsid w:val="00F04C62"/>
    <w:rsid w:val="00F04E83"/>
    <w:rsid w:val="00F04E9A"/>
    <w:rsid w:val="00F065AD"/>
    <w:rsid w:val="00F067C0"/>
    <w:rsid w:val="00F069D7"/>
    <w:rsid w:val="00F06F82"/>
    <w:rsid w:val="00F070C3"/>
    <w:rsid w:val="00F1023F"/>
    <w:rsid w:val="00F10D9D"/>
    <w:rsid w:val="00F10EAC"/>
    <w:rsid w:val="00F122AE"/>
    <w:rsid w:val="00F12381"/>
    <w:rsid w:val="00F1267C"/>
    <w:rsid w:val="00F12B4A"/>
    <w:rsid w:val="00F1307E"/>
    <w:rsid w:val="00F1392C"/>
    <w:rsid w:val="00F14CC3"/>
    <w:rsid w:val="00F15620"/>
    <w:rsid w:val="00F15667"/>
    <w:rsid w:val="00F162FA"/>
    <w:rsid w:val="00F16B24"/>
    <w:rsid w:val="00F16D1F"/>
    <w:rsid w:val="00F17B1B"/>
    <w:rsid w:val="00F17D89"/>
    <w:rsid w:val="00F20CC3"/>
    <w:rsid w:val="00F21172"/>
    <w:rsid w:val="00F22024"/>
    <w:rsid w:val="00F2287E"/>
    <w:rsid w:val="00F22BC7"/>
    <w:rsid w:val="00F22F49"/>
    <w:rsid w:val="00F24317"/>
    <w:rsid w:val="00F250D7"/>
    <w:rsid w:val="00F261AA"/>
    <w:rsid w:val="00F268D1"/>
    <w:rsid w:val="00F26E66"/>
    <w:rsid w:val="00F26F31"/>
    <w:rsid w:val="00F2715F"/>
    <w:rsid w:val="00F2722E"/>
    <w:rsid w:val="00F27550"/>
    <w:rsid w:val="00F27E78"/>
    <w:rsid w:val="00F308CC"/>
    <w:rsid w:val="00F316C2"/>
    <w:rsid w:val="00F326B0"/>
    <w:rsid w:val="00F33160"/>
    <w:rsid w:val="00F332A1"/>
    <w:rsid w:val="00F3444E"/>
    <w:rsid w:val="00F34824"/>
    <w:rsid w:val="00F3542C"/>
    <w:rsid w:val="00F35B78"/>
    <w:rsid w:val="00F35B7D"/>
    <w:rsid w:val="00F3792B"/>
    <w:rsid w:val="00F40252"/>
    <w:rsid w:val="00F405C3"/>
    <w:rsid w:val="00F4063B"/>
    <w:rsid w:val="00F40F75"/>
    <w:rsid w:val="00F41307"/>
    <w:rsid w:val="00F42168"/>
    <w:rsid w:val="00F4256B"/>
    <w:rsid w:val="00F42B97"/>
    <w:rsid w:val="00F42CB3"/>
    <w:rsid w:val="00F43D59"/>
    <w:rsid w:val="00F45315"/>
    <w:rsid w:val="00F45B3B"/>
    <w:rsid w:val="00F46256"/>
    <w:rsid w:val="00F469B0"/>
    <w:rsid w:val="00F5006C"/>
    <w:rsid w:val="00F501F3"/>
    <w:rsid w:val="00F50F88"/>
    <w:rsid w:val="00F52A14"/>
    <w:rsid w:val="00F5304F"/>
    <w:rsid w:val="00F5321B"/>
    <w:rsid w:val="00F53334"/>
    <w:rsid w:val="00F533A9"/>
    <w:rsid w:val="00F534B5"/>
    <w:rsid w:val="00F53A40"/>
    <w:rsid w:val="00F53DA0"/>
    <w:rsid w:val="00F548CE"/>
    <w:rsid w:val="00F55556"/>
    <w:rsid w:val="00F55E4F"/>
    <w:rsid w:val="00F560C0"/>
    <w:rsid w:val="00F57AB4"/>
    <w:rsid w:val="00F57C07"/>
    <w:rsid w:val="00F60810"/>
    <w:rsid w:val="00F608E0"/>
    <w:rsid w:val="00F60FAB"/>
    <w:rsid w:val="00F61C87"/>
    <w:rsid w:val="00F622EB"/>
    <w:rsid w:val="00F62DF6"/>
    <w:rsid w:val="00F63118"/>
    <w:rsid w:val="00F632E1"/>
    <w:rsid w:val="00F636C9"/>
    <w:rsid w:val="00F6381F"/>
    <w:rsid w:val="00F639A9"/>
    <w:rsid w:val="00F63AA6"/>
    <w:rsid w:val="00F63AE8"/>
    <w:rsid w:val="00F64573"/>
    <w:rsid w:val="00F6583E"/>
    <w:rsid w:val="00F65FD3"/>
    <w:rsid w:val="00F66E9E"/>
    <w:rsid w:val="00F66FD6"/>
    <w:rsid w:val="00F704B5"/>
    <w:rsid w:val="00F70891"/>
    <w:rsid w:val="00F70CA3"/>
    <w:rsid w:val="00F7122A"/>
    <w:rsid w:val="00F72B3C"/>
    <w:rsid w:val="00F73D83"/>
    <w:rsid w:val="00F744BF"/>
    <w:rsid w:val="00F76F2C"/>
    <w:rsid w:val="00F772CF"/>
    <w:rsid w:val="00F77796"/>
    <w:rsid w:val="00F80F13"/>
    <w:rsid w:val="00F81292"/>
    <w:rsid w:val="00F81575"/>
    <w:rsid w:val="00F81A0F"/>
    <w:rsid w:val="00F82664"/>
    <w:rsid w:val="00F82B2D"/>
    <w:rsid w:val="00F83A62"/>
    <w:rsid w:val="00F83D6F"/>
    <w:rsid w:val="00F83E5F"/>
    <w:rsid w:val="00F85089"/>
    <w:rsid w:val="00F851EB"/>
    <w:rsid w:val="00F858E8"/>
    <w:rsid w:val="00F85942"/>
    <w:rsid w:val="00F86063"/>
    <w:rsid w:val="00F871D9"/>
    <w:rsid w:val="00F874A1"/>
    <w:rsid w:val="00F87815"/>
    <w:rsid w:val="00F879B3"/>
    <w:rsid w:val="00F900F6"/>
    <w:rsid w:val="00F90AAC"/>
    <w:rsid w:val="00F9155A"/>
    <w:rsid w:val="00F91B4E"/>
    <w:rsid w:val="00F92A09"/>
    <w:rsid w:val="00F9403C"/>
    <w:rsid w:val="00F941C0"/>
    <w:rsid w:val="00F9435B"/>
    <w:rsid w:val="00F95110"/>
    <w:rsid w:val="00F958B7"/>
    <w:rsid w:val="00F95E86"/>
    <w:rsid w:val="00F960FB"/>
    <w:rsid w:val="00F963A9"/>
    <w:rsid w:val="00F96419"/>
    <w:rsid w:val="00F9674F"/>
    <w:rsid w:val="00FA04AF"/>
    <w:rsid w:val="00FA07C2"/>
    <w:rsid w:val="00FA07D7"/>
    <w:rsid w:val="00FA0D85"/>
    <w:rsid w:val="00FA125C"/>
    <w:rsid w:val="00FA1278"/>
    <w:rsid w:val="00FA17CC"/>
    <w:rsid w:val="00FA2CD7"/>
    <w:rsid w:val="00FA2E4A"/>
    <w:rsid w:val="00FA313B"/>
    <w:rsid w:val="00FA352A"/>
    <w:rsid w:val="00FA3608"/>
    <w:rsid w:val="00FA396E"/>
    <w:rsid w:val="00FA3E76"/>
    <w:rsid w:val="00FA4287"/>
    <w:rsid w:val="00FA4378"/>
    <w:rsid w:val="00FA454D"/>
    <w:rsid w:val="00FA45F1"/>
    <w:rsid w:val="00FA4A82"/>
    <w:rsid w:val="00FA5014"/>
    <w:rsid w:val="00FA511F"/>
    <w:rsid w:val="00FA522D"/>
    <w:rsid w:val="00FA5535"/>
    <w:rsid w:val="00FA65B3"/>
    <w:rsid w:val="00FA69BD"/>
    <w:rsid w:val="00FA6C12"/>
    <w:rsid w:val="00FA7668"/>
    <w:rsid w:val="00FA7777"/>
    <w:rsid w:val="00FB0CA7"/>
    <w:rsid w:val="00FB0ED0"/>
    <w:rsid w:val="00FB15D8"/>
    <w:rsid w:val="00FB17CB"/>
    <w:rsid w:val="00FB1EED"/>
    <w:rsid w:val="00FB21FF"/>
    <w:rsid w:val="00FB2D76"/>
    <w:rsid w:val="00FB4DA5"/>
    <w:rsid w:val="00FB595E"/>
    <w:rsid w:val="00FB5C8B"/>
    <w:rsid w:val="00FB6465"/>
    <w:rsid w:val="00FB67FC"/>
    <w:rsid w:val="00FB6EE1"/>
    <w:rsid w:val="00FB7457"/>
    <w:rsid w:val="00FB785F"/>
    <w:rsid w:val="00FB7F34"/>
    <w:rsid w:val="00FC0330"/>
    <w:rsid w:val="00FC06A1"/>
    <w:rsid w:val="00FC3CBD"/>
    <w:rsid w:val="00FC47C1"/>
    <w:rsid w:val="00FC4A51"/>
    <w:rsid w:val="00FC54BC"/>
    <w:rsid w:val="00FC588B"/>
    <w:rsid w:val="00FC5E2B"/>
    <w:rsid w:val="00FC6895"/>
    <w:rsid w:val="00FC7182"/>
    <w:rsid w:val="00FC7ACB"/>
    <w:rsid w:val="00FC7D17"/>
    <w:rsid w:val="00FD0B47"/>
    <w:rsid w:val="00FD0D7B"/>
    <w:rsid w:val="00FD0F55"/>
    <w:rsid w:val="00FD1913"/>
    <w:rsid w:val="00FD3452"/>
    <w:rsid w:val="00FD366C"/>
    <w:rsid w:val="00FD4782"/>
    <w:rsid w:val="00FD6147"/>
    <w:rsid w:val="00FD65E6"/>
    <w:rsid w:val="00FD68A6"/>
    <w:rsid w:val="00FD7013"/>
    <w:rsid w:val="00FD747F"/>
    <w:rsid w:val="00FD7743"/>
    <w:rsid w:val="00FD7C14"/>
    <w:rsid w:val="00FE0E40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598F"/>
    <w:rsid w:val="00FE6450"/>
    <w:rsid w:val="00FE686D"/>
    <w:rsid w:val="00FE7283"/>
    <w:rsid w:val="00FE75D3"/>
    <w:rsid w:val="00FE7B3A"/>
    <w:rsid w:val="00FF0895"/>
    <w:rsid w:val="00FF1910"/>
    <w:rsid w:val="00FF202A"/>
    <w:rsid w:val="00FF385A"/>
    <w:rsid w:val="00FF3C2A"/>
    <w:rsid w:val="00FF3D24"/>
    <w:rsid w:val="00FF3DF4"/>
    <w:rsid w:val="00FF40A3"/>
    <w:rsid w:val="00FF491D"/>
    <w:rsid w:val="00FF4AFE"/>
    <w:rsid w:val="00FF5985"/>
    <w:rsid w:val="00FF5B0C"/>
    <w:rsid w:val="00FF64D3"/>
    <w:rsid w:val="00FF730D"/>
    <w:rsid w:val="02071847"/>
    <w:rsid w:val="042E581E"/>
    <w:rsid w:val="0CD14072"/>
    <w:rsid w:val="137E7DE6"/>
    <w:rsid w:val="1FBD019B"/>
    <w:rsid w:val="2AF84EDD"/>
    <w:rsid w:val="32B110B0"/>
    <w:rsid w:val="3F6D2201"/>
    <w:rsid w:val="440561E3"/>
    <w:rsid w:val="4F7615B2"/>
    <w:rsid w:val="656E72AB"/>
    <w:rsid w:val="7C947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3">
    <w:name w:val="Default Paragraph Font"/>
    <w:unhideWhenUsed/>
    <w:uiPriority w:val="1"/>
  </w:style>
  <w:style w:type="table" w:default="1" w:styleId="1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18"/>
    <w:unhideWhenUsed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7"/>
    <w:unhideWhenUsed/>
    <w:uiPriority w:val="99"/>
    <w:rPr>
      <w:sz w:val="18"/>
      <w:szCs w:val="18"/>
    </w:rPr>
  </w:style>
  <w:style w:type="paragraph" w:styleId="10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4">
    <w:name w:val="Hyperlink"/>
    <w:basedOn w:val="1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7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文档结构图 Char"/>
    <w:basedOn w:val="13"/>
    <w:link w:val="8"/>
    <w:semiHidden/>
    <w:uiPriority w:val="99"/>
    <w:rPr>
      <w:rFonts w:ascii="宋体" w:eastAsia="宋体"/>
      <w:sz w:val="18"/>
      <w:szCs w:val="18"/>
    </w:rPr>
  </w:style>
  <w:style w:type="character" w:customStyle="1" w:styleId="19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3"/>
    <w:link w:val="4"/>
    <w:uiPriority w:val="9"/>
    <w:rPr>
      <w:b/>
      <w:bCs/>
      <w:sz w:val="32"/>
      <w:szCs w:val="32"/>
    </w:rPr>
  </w:style>
  <w:style w:type="character" w:customStyle="1" w:styleId="21">
    <w:name w:val="标题 4 Char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2">
    <w:name w:val="页眉 Char"/>
    <w:basedOn w:val="13"/>
    <w:link w:val="11"/>
    <w:semiHidden/>
    <w:uiPriority w:val="99"/>
    <w:rPr>
      <w:sz w:val="18"/>
      <w:szCs w:val="18"/>
    </w:rPr>
  </w:style>
  <w:style w:type="character" w:customStyle="1" w:styleId="23">
    <w:name w:val="页脚 Char"/>
    <w:basedOn w:val="13"/>
    <w:link w:val="10"/>
    <w:semiHidden/>
    <w:uiPriority w:val="99"/>
    <w:rPr>
      <w:sz w:val="18"/>
      <w:szCs w:val="18"/>
    </w:rPr>
  </w:style>
  <w:style w:type="character" w:customStyle="1" w:styleId="24">
    <w:name w:val="标题 5 Char"/>
    <w:basedOn w:val="13"/>
    <w:link w:val="6"/>
    <w:uiPriority w:val="9"/>
    <w:rPr>
      <w:b/>
      <w:bCs/>
      <w:sz w:val="28"/>
      <w:szCs w:val="28"/>
    </w:rPr>
  </w:style>
  <w:style w:type="character" w:customStyle="1" w:styleId="25">
    <w:name w:val="标题 6 Char"/>
    <w:basedOn w:val="13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6">
    <w:name w:val="标题 Char"/>
    <w:basedOn w:val="13"/>
    <w:link w:val="12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7">
    <w:name w:val="批注框文本 Char"/>
    <w:basedOn w:val="13"/>
    <w:link w:val="9"/>
    <w:semiHidden/>
    <w:uiPriority w:val="99"/>
    <w:rPr>
      <w:sz w:val="18"/>
      <w:szCs w:val="18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  <w:style w:type="character" w:customStyle="1" w:styleId="29">
    <w:name w:val="ask-title"/>
    <w:basedOn w:val="13"/>
    <w:uiPriority w:val="0"/>
  </w:style>
  <w:style w:type="paragraph" w:customStyle="1" w:styleId="30">
    <w:name w:val="样式1"/>
    <w:basedOn w:val="3"/>
    <w:uiPriority w:val="0"/>
    <w:pPr>
      <w:numPr>
        <w:ilvl w:val="0"/>
        <w:numId w:val="0"/>
      </w:numPr>
      <w:ind w:left="720" w:hanging="720"/>
    </w:pPr>
  </w:style>
  <w:style w:type="paragraph" w:styleId="31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V\Desktop\&#22810;&#32423;&#32534;&#21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多级编号.dotx</Template>
  <Company>mq</Company>
  <Pages>14</Pages>
  <Words>298</Words>
  <Characters>1699</Characters>
  <Lines>14</Lines>
  <Paragraphs>3</Paragraphs>
  <TotalTime>0</TotalTime>
  <ScaleCrop>false</ScaleCrop>
  <LinksUpToDate>false</LinksUpToDate>
  <CharactersWithSpaces>1994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2016-09-16T00:08:00Z</dcterms:created>
  <dc:creator>LV</dc:creator>
  <cp:lastModifiedBy>16428</cp:lastModifiedBy>
  <dcterms:modified xsi:type="dcterms:W3CDTF">2017-12-16T16:35:17Z</dcterms:modified>
  <cp:revision>11327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